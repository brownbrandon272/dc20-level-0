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B44E" w14:textId="77777777" w:rsidR="00730C0A" w:rsidRDefault="00000000">
      <w:pPr>
        <w:pStyle w:val="Heading1"/>
      </w:pPr>
      <w:proofErr w:type="spellStart"/>
      <w:r>
        <w:t>Maneuvers</w:t>
      </w:r>
      <w:proofErr w:type="spellEnd"/>
      <w:r>
        <w:t xml:space="preserve"> and Spellcasting</w:t>
      </w:r>
    </w:p>
    <w:p w14:paraId="550813CA" w14:textId="77777777" w:rsidR="00730C0A" w:rsidRDefault="00730C0A"/>
    <w:p w14:paraId="31EC052D" w14:textId="77777777" w:rsidR="00730C0A" w:rsidRDefault="00000000">
      <w:r>
        <w:t>Martials</w:t>
      </w:r>
    </w:p>
    <w:p w14:paraId="468F4C30" w14:textId="77777777" w:rsidR="00730C0A" w:rsidRDefault="00000000">
      <w:r>
        <w:t>Stamina Points</w:t>
      </w:r>
    </w:p>
    <w:p w14:paraId="026ABA2A" w14:textId="77777777" w:rsidR="00730C0A" w:rsidRDefault="00000000">
      <w:r>
        <w:rPr>
          <w:b/>
          <w:bCs/>
        </w:rPr>
        <w:t xml:space="preserve">Your 1 Stamina Point can be spent in place of 1 Action Point for </w:t>
      </w:r>
      <w:proofErr w:type="spellStart"/>
      <w:r>
        <w:rPr>
          <w:b/>
          <w:bCs/>
        </w:rPr>
        <w:t>Maneuvers</w:t>
      </w:r>
      <w:proofErr w:type="spellEnd"/>
      <w:r>
        <w:rPr>
          <w:b/>
          <w:bCs/>
        </w:rPr>
        <w:t>.  You regain your Stamina Point either at the end of combat or by spending 2 Action Points.</w:t>
      </w:r>
    </w:p>
    <w:p w14:paraId="53747FE0" w14:textId="77777777" w:rsidR="00730C0A" w:rsidRDefault="00000000">
      <w:proofErr w:type="spellStart"/>
      <w:r>
        <w:t>Maneuvers</w:t>
      </w:r>
      <w:proofErr w:type="spellEnd"/>
    </w:p>
    <w:p w14:paraId="375A8B12" w14:textId="77777777" w:rsidR="00730C0A" w:rsidRDefault="00000000">
      <w:r>
        <w:rPr>
          <w:b/>
          <w:bCs/>
        </w:rPr>
        <w:t xml:space="preserve">You get all Attack </w:t>
      </w:r>
      <w:proofErr w:type="spellStart"/>
      <w:r>
        <w:rPr>
          <w:b/>
          <w:bCs/>
        </w:rPr>
        <w:t>Maneuvers</w:t>
      </w:r>
      <w:proofErr w:type="spellEnd"/>
      <w:r>
        <w:rPr>
          <w:b/>
          <w:bCs/>
        </w:rPr>
        <w:t xml:space="preserve"> and 3 additional </w:t>
      </w:r>
      <w:proofErr w:type="spellStart"/>
      <w:r>
        <w:rPr>
          <w:b/>
          <w:bCs/>
        </w:rPr>
        <w:t>maneuvers</w:t>
      </w:r>
      <w:proofErr w:type="spellEnd"/>
      <w:r>
        <w:rPr>
          <w:b/>
          <w:bCs/>
        </w:rPr>
        <w:t xml:space="preserve"> of your choice.</w:t>
      </w:r>
    </w:p>
    <w:p w14:paraId="27960217" w14:textId="77777777" w:rsidR="00730C0A" w:rsidRDefault="00000000">
      <w:r>
        <w:rPr>
          <w:i/>
          <w:iCs/>
        </w:rPr>
        <w:t xml:space="preserve">Attack </w:t>
      </w:r>
      <w:proofErr w:type="spellStart"/>
      <w:r>
        <w:rPr>
          <w:i/>
          <w:iCs/>
        </w:rPr>
        <w:t>Maneuvers</w:t>
      </w:r>
      <w:proofErr w:type="spellEnd"/>
    </w:p>
    <w:p w14:paraId="40DAE9F2" w14:textId="77777777" w:rsidR="00730C0A" w:rsidRDefault="00000000">
      <w:pPr>
        <w:numPr>
          <w:ilvl w:val="0"/>
          <w:numId w:val="1"/>
        </w:numPr>
      </w:pPr>
      <w:r>
        <w:rPr>
          <w:i/>
          <w:iCs/>
        </w:rPr>
        <w:t>Extend Attack -</w:t>
      </w:r>
      <w:r>
        <w:t xml:space="preserve"> 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>: (1 AP)</w:t>
      </w:r>
      <w:r>
        <w:t xml:space="preserve"> Your Melee Attack Range is increased by 1 Space (or your Ranged Attack Range is increased by 5 Spaces) for the Attack check.</w:t>
      </w:r>
    </w:p>
    <w:p w14:paraId="294DCE98" w14:textId="77777777" w:rsidR="00730C0A" w:rsidRDefault="00000000">
      <w:pPr>
        <w:numPr>
          <w:ilvl w:val="0"/>
          <w:numId w:val="1"/>
        </w:numPr>
      </w:pPr>
      <w:r>
        <w:rPr>
          <w:i/>
          <w:iCs/>
        </w:rPr>
        <w:t>Power Attack -</w:t>
      </w:r>
      <w:r>
        <w:t xml:space="preserve"> 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>: (1 AP)</w:t>
      </w:r>
      <w:r>
        <w:t xml:space="preserve"> You deal +1 damage with the Attack. You can use this </w:t>
      </w:r>
      <w:proofErr w:type="spellStart"/>
      <w:r>
        <w:t>Maneuver</w:t>
      </w:r>
      <w:proofErr w:type="spellEnd"/>
      <w:r>
        <w:t xml:space="preserve"> multiple times.</w:t>
      </w:r>
    </w:p>
    <w:p w14:paraId="28FB635A" w14:textId="77777777" w:rsidR="00730C0A" w:rsidRDefault="00000000">
      <w:pPr>
        <w:numPr>
          <w:ilvl w:val="0"/>
          <w:numId w:val="1"/>
        </w:numPr>
      </w:pPr>
      <w:r>
        <w:rPr>
          <w:i/>
          <w:iCs/>
        </w:rPr>
        <w:t>Sweep Attack</w:t>
      </w:r>
      <w:r>
        <w:t xml:space="preserve"> - 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>: (1 AP)</w:t>
      </w:r>
      <w:r>
        <w:t xml:space="preserve"> Choose 1 additional target within 1 Space of the original target that’s within your Attack Range. Make 1 Attack Check against all targets. </w:t>
      </w:r>
      <w:r>
        <w:rPr>
          <w:b/>
          <w:bCs/>
        </w:rPr>
        <w:t>Attack Hit:</w:t>
      </w:r>
      <w:r>
        <w:t xml:space="preserve"> The original target takes your Attack’s damage, and each additional target Hit takes 1 damage of the same type.</w:t>
      </w:r>
    </w:p>
    <w:p w14:paraId="4F1F4E22" w14:textId="77777777" w:rsidR="00730C0A" w:rsidRDefault="00000000">
      <w:r>
        <w:rPr>
          <w:i/>
          <w:iCs/>
        </w:rPr>
        <w:t xml:space="preserve">Save </w:t>
      </w:r>
      <w:proofErr w:type="spellStart"/>
      <w:r>
        <w:rPr>
          <w:i/>
          <w:iCs/>
        </w:rPr>
        <w:t>Maneuvers</w:t>
      </w:r>
      <w:proofErr w:type="spellEnd"/>
    </w:p>
    <w:p w14:paraId="7F055167" w14:textId="77777777" w:rsidR="00730C0A" w:rsidRDefault="00000000">
      <w:pPr>
        <w:numPr>
          <w:ilvl w:val="0"/>
          <w:numId w:val="2"/>
        </w:numPr>
      </w:pPr>
      <w:r>
        <w:rPr>
          <w:i/>
          <w:iCs/>
        </w:rPr>
        <w:t xml:space="preserve">Expose - 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 xml:space="preserve">: (1 AP) </w:t>
      </w:r>
      <w:r>
        <w:t xml:space="preserve">The target becomes </w:t>
      </w:r>
      <w:r>
        <w:rPr>
          <w:b/>
          <w:bCs/>
        </w:rPr>
        <w:t>Exposed</w:t>
      </w:r>
      <w:r>
        <w:t xml:space="preserve"> (Attacks against it have ADV) against the next Attack made against it before the end of your next turn.</w:t>
      </w:r>
    </w:p>
    <w:p w14:paraId="0A10E192" w14:textId="77777777" w:rsidR="00730C0A" w:rsidRDefault="00000000">
      <w:pPr>
        <w:numPr>
          <w:ilvl w:val="0"/>
          <w:numId w:val="2"/>
        </w:numPr>
      </w:pPr>
      <w:r>
        <w:rPr>
          <w:i/>
          <w:iCs/>
        </w:rPr>
        <w:t xml:space="preserve">Hamstring - 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>: (1 AP)</w:t>
      </w:r>
      <w:r>
        <w:rPr>
          <w:i/>
          <w:iCs/>
        </w:rPr>
        <w:t xml:space="preserve"> </w:t>
      </w:r>
      <w:r>
        <w:t xml:space="preserve">The target is </w:t>
      </w:r>
      <w:r>
        <w:rPr>
          <w:b/>
          <w:bCs/>
        </w:rPr>
        <w:t>Slowed</w:t>
      </w:r>
      <w:r>
        <w:t xml:space="preserve"> (every 1 Space you move costs an extra 1 Space of movement) until the end of your next turn.</w:t>
      </w:r>
    </w:p>
    <w:p w14:paraId="44AA48F9" w14:textId="77777777" w:rsidR="00730C0A" w:rsidRDefault="00000000">
      <w:pPr>
        <w:numPr>
          <w:ilvl w:val="0"/>
          <w:numId w:val="2"/>
        </w:numPr>
      </w:pPr>
      <w:r>
        <w:rPr>
          <w:i/>
          <w:iCs/>
        </w:rPr>
        <w:t>Trip</w:t>
      </w:r>
      <w:r>
        <w:t xml:space="preserve"> - 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>: (2 AP)</w:t>
      </w:r>
      <w:r>
        <w:t xml:space="preserve"> The target falls </w:t>
      </w:r>
      <w:r>
        <w:rPr>
          <w:b/>
          <w:bCs/>
        </w:rPr>
        <w:t>Prone</w:t>
      </w:r>
      <w:r>
        <w:t>.</w:t>
      </w:r>
    </w:p>
    <w:p w14:paraId="53BE555E" w14:textId="77777777" w:rsidR="00730C0A" w:rsidRDefault="00000000">
      <w:proofErr w:type="spellStart"/>
      <w:r>
        <w:rPr>
          <w:i/>
          <w:iCs/>
        </w:rPr>
        <w:t>Defense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Maneuvers</w:t>
      </w:r>
      <w:proofErr w:type="spellEnd"/>
    </w:p>
    <w:p w14:paraId="47DDD9FB" w14:textId="77777777" w:rsidR="00730C0A" w:rsidRDefault="00000000">
      <w:pPr>
        <w:numPr>
          <w:ilvl w:val="0"/>
          <w:numId w:val="3"/>
        </w:numPr>
      </w:pPr>
      <w:r>
        <w:rPr>
          <w:i/>
          <w:iCs/>
        </w:rPr>
        <w:t xml:space="preserve">Parry - </w:t>
      </w:r>
      <w:r>
        <w:rPr>
          <w:b/>
          <w:bCs/>
        </w:rPr>
        <w:t xml:space="preserve">Trigger: </w:t>
      </w:r>
      <w:r>
        <w:t>When a creature you can see within 1 Space (including yourself) is targeted by an Attack against its PD.</w:t>
      </w:r>
      <w:r>
        <w:rPr>
          <w:b/>
          <w:bCs/>
        </w:rPr>
        <w:t xml:space="preserve"> Reaction (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 xml:space="preserve">): (1 AP) </w:t>
      </w:r>
      <w:r>
        <w:t>You grant the target a +5 bonus to PD against this Attack.</w:t>
      </w:r>
    </w:p>
    <w:p w14:paraId="25003C11" w14:textId="77777777" w:rsidR="00730C0A" w:rsidRDefault="00000000">
      <w:pPr>
        <w:numPr>
          <w:ilvl w:val="0"/>
          <w:numId w:val="3"/>
        </w:numPr>
      </w:pPr>
      <w:r>
        <w:rPr>
          <w:i/>
          <w:iCs/>
        </w:rPr>
        <w:t xml:space="preserve">Raise Shield - </w:t>
      </w:r>
      <w:r>
        <w:rPr>
          <w:b/>
          <w:bCs/>
        </w:rPr>
        <w:t>Requires:</w:t>
      </w:r>
      <w:r>
        <w:t xml:space="preserve"> You’re wielding a shield. </w:t>
      </w:r>
      <w:r>
        <w:rPr>
          <w:b/>
          <w:bCs/>
        </w:rPr>
        <w:t>Trigger:</w:t>
      </w:r>
      <w:r>
        <w:t xml:space="preserve"> A creature within 1 Space (including yourself) is targeted by an Attack against its PD. </w:t>
      </w:r>
      <w:r>
        <w:rPr>
          <w:b/>
          <w:bCs/>
        </w:rPr>
        <w:t xml:space="preserve">Reaction </w:t>
      </w:r>
      <w:r>
        <w:rPr>
          <w:b/>
          <w:bCs/>
        </w:rPr>
        <w:lastRenderedPageBreak/>
        <w:t>(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>): (1 AP)</w:t>
      </w:r>
      <w:r>
        <w:t xml:space="preserve"> Reduce the damage against the target by an amount equal to your Shield’s PD bonus.</w:t>
      </w:r>
    </w:p>
    <w:p w14:paraId="150D0F67" w14:textId="77777777" w:rsidR="00730C0A" w:rsidRDefault="00000000">
      <w:pPr>
        <w:numPr>
          <w:ilvl w:val="0"/>
          <w:numId w:val="3"/>
        </w:numPr>
      </w:pPr>
      <w:r>
        <w:rPr>
          <w:i/>
          <w:iCs/>
        </w:rPr>
        <w:t xml:space="preserve">Taunt - 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>: (1 AP)</w:t>
      </w:r>
      <w:r>
        <w:rPr>
          <w:i/>
          <w:iCs/>
        </w:rPr>
        <w:t xml:space="preserve"> </w:t>
      </w:r>
      <w:r>
        <w:t xml:space="preserve">Choose an enemy creature that can see or hear you within 5 Spaces. Make an Attack Check, Influence Check, or Intimidation Check (your choice) contested by the target’s Mental Save. </w:t>
      </w:r>
      <w:r>
        <w:rPr>
          <w:b/>
          <w:bCs/>
        </w:rPr>
        <w:t>Contest Success:</w:t>
      </w:r>
      <w:r>
        <w:t xml:space="preserve"> The target is </w:t>
      </w:r>
      <w:r>
        <w:rPr>
          <w:b/>
          <w:bCs/>
        </w:rPr>
        <w:t xml:space="preserve">Taunted </w:t>
      </w:r>
      <w:r>
        <w:t>(</w:t>
      </w:r>
      <w:proofErr w:type="spellStart"/>
      <w:r>
        <w:t>DisADV</w:t>
      </w:r>
      <w:proofErr w:type="spellEnd"/>
      <w:r>
        <w:t xml:space="preserve"> on Attacks against creatures other than you) by you on their next Attack. </w:t>
      </w:r>
      <w:r>
        <w:rPr>
          <w:b/>
          <w:bCs/>
        </w:rPr>
        <w:t>Full Taunt:</w:t>
      </w:r>
      <w:r>
        <w:t xml:space="preserve"> You can spend an additional 1 AP to have the </w:t>
      </w:r>
      <w:r>
        <w:rPr>
          <w:b/>
          <w:bCs/>
        </w:rPr>
        <w:t xml:space="preserve">Taunted </w:t>
      </w:r>
      <w:r>
        <w:t>Condition last until the end of your next turn</w:t>
      </w:r>
    </w:p>
    <w:p w14:paraId="311490E0" w14:textId="77777777" w:rsidR="00730C0A" w:rsidRDefault="00000000">
      <w:r>
        <w:rPr>
          <w:i/>
          <w:iCs/>
        </w:rPr>
        <w:t xml:space="preserve">Grapple </w:t>
      </w:r>
      <w:proofErr w:type="spellStart"/>
      <w:r>
        <w:rPr>
          <w:i/>
          <w:iCs/>
        </w:rPr>
        <w:t>Maneuvers</w:t>
      </w:r>
      <w:proofErr w:type="spellEnd"/>
    </w:p>
    <w:p w14:paraId="7D06AC86" w14:textId="77777777" w:rsidR="00730C0A" w:rsidRDefault="00000000">
      <w:pPr>
        <w:numPr>
          <w:ilvl w:val="0"/>
          <w:numId w:val="4"/>
        </w:numPr>
      </w:pPr>
      <w:r>
        <w:rPr>
          <w:i/>
          <w:iCs/>
        </w:rPr>
        <w:t xml:space="preserve">Body Block - </w:t>
      </w:r>
      <w:r>
        <w:rPr>
          <w:b/>
          <w:bCs/>
        </w:rPr>
        <w:t>Trigger:</w:t>
      </w:r>
      <w:r>
        <w:t xml:space="preserve"> You are targeted by an Attack. </w:t>
      </w:r>
      <w:r>
        <w:rPr>
          <w:b/>
          <w:bCs/>
        </w:rPr>
        <w:t>Reaction (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>):</w:t>
      </w:r>
      <w:r>
        <w:t xml:space="preserve"> (1 AP)</w:t>
      </w:r>
    </w:p>
    <w:p w14:paraId="04159801" w14:textId="77777777" w:rsidR="00730C0A" w:rsidRDefault="00000000">
      <w:pPr>
        <w:numPr>
          <w:ilvl w:val="0"/>
          <w:numId w:val="5"/>
        </w:numPr>
      </w:pPr>
      <w:r>
        <w:t>You reposition a creature Grappled by you to shield yourself from damage.</w:t>
      </w:r>
    </w:p>
    <w:p w14:paraId="4B7513A3" w14:textId="77777777" w:rsidR="00730C0A" w:rsidRDefault="00000000">
      <w:pPr>
        <w:numPr>
          <w:ilvl w:val="0"/>
          <w:numId w:val="6"/>
        </w:numPr>
      </w:pPr>
      <w:r>
        <w:rPr>
          <w:b/>
          <w:bCs/>
        </w:rPr>
        <w:t>Effect:</w:t>
      </w:r>
      <w:r>
        <w:t xml:space="preserve"> You and the Grappled creature each take half the damage dealt by the attack.</w:t>
      </w:r>
    </w:p>
    <w:p w14:paraId="657F33AC" w14:textId="77777777" w:rsidR="00730C0A" w:rsidRDefault="00000000">
      <w:pPr>
        <w:numPr>
          <w:ilvl w:val="0"/>
          <w:numId w:val="7"/>
        </w:numPr>
      </w:pPr>
      <w:r>
        <w:rPr>
          <w:b/>
          <w:bCs/>
        </w:rPr>
        <w:t>Aftermath:</w:t>
      </w:r>
      <w:r>
        <w:t xml:space="preserve"> You can move the Grappled creature to any adjacent space immediately.</w:t>
      </w:r>
    </w:p>
    <w:p w14:paraId="5BEE370F" w14:textId="77777777" w:rsidR="00730C0A" w:rsidRDefault="00000000">
      <w:pPr>
        <w:numPr>
          <w:ilvl w:val="0"/>
          <w:numId w:val="8"/>
        </w:numPr>
      </w:pPr>
      <w:r>
        <w:rPr>
          <w:i/>
          <w:iCs/>
        </w:rPr>
        <w:t xml:space="preserve">Restrain - 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>:</w:t>
      </w:r>
      <w:r>
        <w:t xml:space="preserve"> (1 AP)</w:t>
      </w:r>
    </w:p>
    <w:p w14:paraId="5CC311AA" w14:textId="77777777" w:rsidR="00730C0A" w:rsidRDefault="00000000">
      <w:pPr>
        <w:numPr>
          <w:ilvl w:val="0"/>
          <w:numId w:val="9"/>
        </w:numPr>
      </w:pPr>
      <w:r>
        <w:t xml:space="preserve">The target is </w:t>
      </w:r>
      <w:r>
        <w:rPr>
          <w:b/>
          <w:bCs/>
        </w:rPr>
        <w:t>Restrained</w:t>
      </w:r>
      <w:r>
        <w:t xml:space="preserve"> until the Grapple ends.</w:t>
      </w:r>
    </w:p>
    <w:p w14:paraId="42899115" w14:textId="77777777" w:rsidR="00730C0A" w:rsidRDefault="00000000">
      <w:pPr>
        <w:numPr>
          <w:ilvl w:val="0"/>
          <w:numId w:val="10"/>
        </w:numPr>
      </w:pPr>
      <w:r>
        <w:rPr>
          <w:b/>
          <w:bCs/>
        </w:rPr>
        <w:t>Target Options:</w:t>
      </w:r>
      <w:r>
        <w:t xml:space="preserve"> On its turn, the target can spend 1 AP to end the Restrained condition but remains Grappled.</w:t>
      </w:r>
    </w:p>
    <w:p w14:paraId="328FA2CE" w14:textId="77777777" w:rsidR="00730C0A" w:rsidRDefault="00000000">
      <w:pPr>
        <w:numPr>
          <w:ilvl w:val="0"/>
          <w:numId w:val="11"/>
        </w:numPr>
      </w:pPr>
      <w:r>
        <w:rPr>
          <w:i/>
          <w:iCs/>
        </w:rPr>
        <w:t xml:space="preserve">Throw - </w:t>
      </w:r>
      <w:r>
        <w:rPr>
          <w:b/>
          <w:bCs/>
        </w:rPr>
        <w:t>Requires:</w:t>
      </w:r>
      <w:r>
        <w:t xml:space="preserve"> The Grappled creature is your size or smaller. </w:t>
      </w:r>
      <w:proofErr w:type="spellStart"/>
      <w:r>
        <w:rPr>
          <w:b/>
          <w:bCs/>
        </w:rPr>
        <w:t>Maneuver</w:t>
      </w:r>
      <w:proofErr w:type="spellEnd"/>
      <w:r>
        <w:rPr>
          <w:b/>
          <w:bCs/>
        </w:rPr>
        <w:t>:</w:t>
      </w:r>
      <w:r>
        <w:t xml:space="preserve"> (1 AP)</w:t>
      </w:r>
    </w:p>
    <w:p w14:paraId="4B6579F3" w14:textId="77777777" w:rsidR="00730C0A" w:rsidRDefault="00000000">
      <w:pPr>
        <w:numPr>
          <w:ilvl w:val="0"/>
          <w:numId w:val="12"/>
        </w:numPr>
      </w:pPr>
      <w:r>
        <w:t xml:space="preserve">The target is thrown up to </w:t>
      </w:r>
      <w:proofErr w:type="gramStart"/>
      <w:r>
        <w:t>a number of</w:t>
      </w:r>
      <w:proofErr w:type="gramEnd"/>
      <w:r>
        <w:t xml:space="preserve"> spaces equal to </w:t>
      </w:r>
      <w:r>
        <w:rPr>
          <w:b/>
          <w:bCs/>
        </w:rPr>
        <w:t xml:space="preserve">½ of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Might</w:t>
      </w:r>
      <w:r>
        <w:t>, ending the Grappled condition.</w:t>
      </w:r>
    </w:p>
    <w:p w14:paraId="0F043333" w14:textId="77777777" w:rsidR="00730C0A" w:rsidRDefault="00000000">
      <w:pPr>
        <w:numPr>
          <w:ilvl w:val="0"/>
          <w:numId w:val="13"/>
        </w:numPr>
      </w:pPr>
      <w:r>
        <w:rPr>
          <w:b/>
          <w:bCs/>
        </w:rPr>
        <w:t>Additional Range:</w:t>
      </w:r>
      <w:r>
        <w:t xml:space="preserve"> Add 1 extra space for every </w:t>
      </w:r>
      <w:r>
        <w:rPr>
          <w:b/>
          <w:bCs/>
        </w:rPr>
        <w:t>5 points</w:t>
      </w:r>
      <w:r>
        <w:t xml:space="preserve"> the target fails the Contest Check by.</w:t>
      </w:r>
    </w:p>
    <w:p w14:paraId="2F2CEFCA" w14:textId="77777777" w:rsidR="00730C0A" w:rsidRDefault="00730C0A"/>
    <w:p w14:paraId="69F7DE10" w14:textId="77777777" w:rsidR="00730C0A" w:rsidRDefault="00000000">
      <w:r>
        <w:t>Casters</w:t>
      </w:r>
    </w:p>
    <w:p w14:paraId="650F092A" w14:textId="77777777" w:rsidR="00730C0A" w:rsidRDefault="00730C0A"/>
    <w:p w14:paraId="0CDF8C0B" w14:textId="77777777" w:rsidR="00730C0A" w:rsidRDefault="00000000">
      <w:r>
        <w:rPr>
          <w:b/>
          <w:bCs/>
        </w:rPr>
        <w:t>Choose a spell list:</w:t>
      </w:r>
    </w:p>
    <w:p w14:paraId="770C382B" w14:textId="77777777" w:rsidR="00730C0A" w:rsidRDefault="00730C0A"/>
    <w:p w14:paraId="2AD3AFFA" w14:textId="77777777" w:rsidR="00730C0A" w:rsidRDefault="00000000">
      <w:r>
        <w:t>Lightning &amp; Teleportation List</w:t>
      </w:r>
    </w:p>
    <w:p w14:paraId="1612C218" w14:textId="77777777" w:rsidR="00730C0A" w:rsidRDefault="00000000">
      <w:r>
        <w:rPr>
          <w:i/>
          <w:iCs/>
        </w:rPr>
        <w:t>Lightning Bolt</w:t>
      </w:r>
    </w:p>
    <w:p w14:paraId="68ACD601" w14:textId="77777777" w:rsidR="00730C0A" w:rsidRDefault="00000000">
      <w:r>
        <w:rPr>
          <w:b/>
          <w:bCs/>
        </w:rPr>
        <w:lastRenderedPageBreak/>
        <w:t>Destruction (Cantrip)</w:t>
      </w:r>
      <w:r>
        <w:rPr>
          <w:b/>
          <w:bCs/>
        </w:rPr>
        <w:br/>
        <w:t>Cost:</w:t>
      </w:r>
      <w:r>
        <w:t xml:space="preserve"> 1 AP</w:t>
      </w:r>
      <w:r>
        <w:br/>
      </w:r>
      <w:r>
        <w:rPr>
          <w:b/>
          <w:bCs/>
        </w:rPr>
        <w:t>Range:</w:t>
      </w:r>
      <w:r>
        <w:t xml:space="preserve"> 10 Spaces</w:t>
      </w:r>
      <w:r>
        <w:br/>
      </w:r>
      <w:r>
        <w:rPr>
          <w:b/>
          <w:bCs/>
        </w:rPr>
        <w:t>Duration:</w:t>
      </w:r>
      <w:r>
        <w:t xml:space="preserve"> Instantaneous</w:t>
      </w:r>
    </w:p>
    <w:p w14:paraId="499AC28C" w14:textId="77777777" w:rsidR="00730C0A" w:rsidRDefault="00000000">
      <w:r>
        <w:rPr>
          <w:b/>
          <w:bCs/>
        </w:rPr>
        <w:t>Effects</w:t>
      </w:r>
    </w:p>
    <w:p w14:paraId="51265B10" w14:textId="77777777" w:rsidR="00730C0A" w:rsidRDefault="00000000">
      <w:pPr>
        <w:numPr>
          <w:ilvl w:val="0"/>
          <w:numId w:val="14"/>
        </w:numPr>
      </w:pPr>
      <w:r>
        <w:rPr>
          <w:b/>
          <w:bCs/>
        </w:rPr>
        <w:t>Spell Attack:</w:t>
      </w:r>
      <w:r>
        <w:t xml:space="preserve"> Make a Spell Check against the PD of a target within range.</w:t>
      </w:r>
      <w:r>
        <w:br/>
      </w:r>
      <w:r>
        <w:rPr>
          <w:b/>
          <w:bCs/>
        </w:rPr>
        <w:t>Hit:</w:t>
      </w:r>
      <w:r>
        <w:t xml:space="preserve"> The target takes </w:t>
      </w:r>
      <w:r>
        <w:rPr>
          <w:b/>
          <w:bCs/>
        </w:rPr>
        <w:t>2 Lightning damage</w:t>
      </w:r>
      <w:r>
        <w:t>.</w:t>
      </w:r>
    </w:p>
    <w:p w14:paraId="4780455C" w14:textId="77777777" w:rsidR="00730C0A" w:rsidRDefault="00000000">
      <w:pPr>
        <w:numPr>
          <w:ilvl w:val="0"/>
          <w:numId w:val="14"/>
        </w:numPr>
      </w:pPr>
      <w:r>
        <w:rPr>
          <w:b/>
          <w:bCs/>
        </w:rPr>
        <w:t>Lightning Orb:</w:t>
      </w:r>
      <w:r>
        <w:t xml:space="preserve"> Create crackling lightning between your hands for up to </w:t>
      </w:r>
      <w:r>
        <w:rPr>
          <w:b/>
          <w:bCs/>
        </w:rPr>
        <w:t>10 minutes</w:t>
      </w:r>
      <w:r>
        <w:t xml:space="preserve">, shedding Bright Light in a </w:t>
      </w:r>
      <w:r>
        <w:rPr>
          <w:b/>
          <w:bCs/>
        </w:rPr>
        <w:t>10 Space radius</w:t>
      </w:r>
      <w:r>
        <w:t>. The energy is harmless to you and your equipment.</w:t>
      </w:r>
      <w:r>
        <w:br/>
        <w:t>The Spell ends early if you:</w:t>
      </w:r>
    </w:p>
    <w:p w14:paraId="1EF1BE61" w14:textId="77777777" w:rsidR="00730C0A" w:rsidRDefault="00000000">
      <w:pPr>
        <w:numPr>
          <w:ilvl w:val="1"/>
          <w:numId w:val="14"/>
        </w:numPr>
      </w:pPr>
      <w:r>
        <w:t>Dismiss it (no cost).</w:t>
      </w:r>
    </w:p>
    <w:p w14:paraId="3B214E8E" w14:textId="77777777" w:rsidR="00730C0A" w:rsidRDefault="00000000">
      <w:pPr>
        <w:numPr>
          <w:ilvl w:val="1"/>
          <w:numId w:val="14"/>
        </w:numPr>
      </w:pPr>
      <w:r>
        <w:t>Cast it again.</w:t>
      </w:r>
    </w:p>
    <w:p w14:paraId="07CF63B9" w14:textId="77777777" w:rsidR="00730C0A" w:rsidRDefault="00000000">
      <w:pPr>
        <w:numPr>
          <w:ilvl w:val="1"/>
          <w:numId w:val="14"/>
        </w:numPr>
      </w:pPr>
      <w:r>
        <w:t>Stop using both hands.</w:t>
      </w:r>
    </w:p>
    <w:p w14:paraId="3A316448" w14:textId="77777777" w:rsidR="00730C0A" w:rsidRDefault="00000000">
      <w:pPr>
        <w:numPr>
          <w:ilvl w:val="1"/>
          <w:numId w:val="14"/>
        </w:numPr>
      </w:pPr>
      <w:r>
        <w:t>Spend 1 AP to make a Spell Attack with it.</w:t>
      </w:r>
    </w:p>
    <w:p w14:paraId="13E10137" w14:textId="77777777" w:rsidR="00730C0A" w:rsidRDefault="00000000">
      <w:pPr>
        <w:numPr>
          <w:ilvl w:val="0"/>
          <w:numId w:val="14"/>
        </w:numPr>
      </w:pPr>
      <w:r>
        <w:rPr>
          <w:b/>
          <w:bCs/>
        </w:rPr>
        <w:t>Cantrip Passive:</w:t>
      </w:r>
      <w:r>
        <w:t xml:space="preserve"> Deal +1 damage to creatures wearing metal </w:t>
      </w:r>
      <w:proofErr w:type="spellStart"/>
      <w:r>
        <w:t>armor</w:t>
      </w:r>
      <w:proofErr w:type="spellEnd"/>
      <w:r>
        <w:t>.</w:t>
      </w:r>
    </w:p>
    <w:p w14:paraId="39F85367" w14:textId="77777777" w:rsidR="00730C0A" w:rsidRDefault="00000000">
      <w:r>
        <w:rPr>
          <w:b/>
          <w:bCs/>
        </w:rPr>
        <w:t>Action Point Enhancements</w:t>
      </w:r>
    </w:p>
    <w:p w14:paraId="06A467A5" w14:textId="77777777" w:rsidR="00730C0A" w:rsidRDefault="00000000">
      <w:pPr>
        <w:numPr>
          <w:ilvl w:val="0"/>
          <w:numId w:val="15"/>
        </w:numPr>
      </w:pPr>
      <w:r>
        <w:rPr>
          <w:b/>
          <w:bCs/>
        </w:rPr>
        <w:t>Damage (1 AP):</w:t>
      </w:r>
      <w:r>
        <w:t xml:space="preserve"> +1 Lightning damage.</w:t>
      </w:r>
    </w:p>
    <w:p w14:paraId="6C28D485" w14:textId="77777777" w:rsidR="00730C0A" w:rsidRDefault="00000000">
      <w:pPr>
        <w:numPr>
          <w:ilvl w:val="0"/>
          <w:numId w:val="15"/>
        </w:numPr>
      </w:pPr>
      <w:r>
        <w:rPr>
          <w:b/>
          <w:bCs/>
        </w:rPr>
        <w:t>Range (1 AP):</w:t>
      </w:r>
      <w:r>
        <w:t xml:space="preserve"> Increase range by </w:t>
      </w:r>
      <w:r>
        <w:rPr>
          <w:b/>
          <w:bCs/>
        </w:rPr>
        <w:t>+5 Spaces</w:t>
      </w:r>
      <w:r>
        <w:t>.</w:t>
      </w:r>
    </w:p>
    <w:p w14:paraId="756DD944" w14:textId="77777777" w:rsidR="00730C0A" w:rsidRDefault="00000000">
      <w:pPr>
        <w:numPr>
          <w:ilvl w:val="0"/>
          <w:numId w:val="15"/>
        </w:numPr>
      </w:pPr>
      <w:r>
        <w:rPr>
          <w:b/>
          <w:bCs/>
        </w:rPr>
        <w:t>Chain (1 AP):</w:t>
      </w:r>
      <w:r>
        <w:t xml:space="preserve"> Target 1 additional creature within </w:t>
      </w:r>
      <w:r>
        <w:rPr>
          <w:b/>
          <w:bCs/>
        </w:rPr>
        <w:t>2 Spaces</w:t>
      </w:r>
      <w:r>
        <w:t xml:space="preserve"> of the previous target.</w:t>
      </w:r>
    </w:p>
    <w:p w14:paraId="1234F5B9" w14:textId="77777777" w:rsidR="00730C0A" w:rsidRDefault="00000000">
      <w:pPr>
        <w:numPr>
          <w:ilvl w:val="1"/>
          <w:numId w:val="15"/>
        </w:numPr>
      </w:pPr>
      <w:r>
        <w:t>Make a separate Spell Check against the new target.</w:t>
      </w:r>
    </w:p>
    <w:p w14:paraId="14C382F7" w14:textId="77777777" w:rsidR="00730C0A" w:rsidRDefault="00000000">
      <w:pPr>
        <w:numPr>
          <w:ilvl w:val="1"/>
          <w:numId w:val="15"/>
        </w:numPr>
      </w:pPr>
      <w:r>
        <w:rPr>
          <w:b/>
          <w:bCs/>
        </w:rPr>
        <w:t>Hit:</w:t>
      </w:r>
      <w:r>
        <w:t xml:space="preserve"> The additional target takes </w:t>
      </w:r>
      <w:r>
        <w:rPr>
          <w:b/>
          <w:bCs/>
        </w:rPr>
        <w:t>2 Lightning damage</w:t>
      </w:r>
      <w:r>
        <w:t xml:space="preserve"> (not affected by extra damage sources like Heavy Hits or higher-level effects).</w:t>
      </w:r>
    </w:p>
    <w:p w14:paraId="2B83FF85" w14:textId="77777777" w:rsidR="00730C0A" w:rsidRDefault="00000000">
      <w:pPr>
        <w:numPr>
          <w:ilvl w:val="1"/>
          <w:numId w:val="15"/>
        </w:numPr>
      </w:pPr>
      <w:r>
        <w:t>This Enhancement can be used multiple times, chaining to additional targets within 2 Spaces of the previous one.</w:t>
      </w:r>
    </w:p>
    <w:p w14:paraId="01EE573B" w14:textId="77777777" w:rsidR="00730C0A" w:rsidRDefault="00730C0A"/>
    <w:p w14:paraId="2F95119B" w14:textId="77777777" w:rsidR="00730C0A" w:rsidRDefault="00000000">
      <w:r>
        <w:rPr>
          <w:i/>
          <w:iCs/>
        </w:rPr>
        <w:t>Crackling Lightning</w:t>
      </w:r>
    </w:p>
    <w:p w14:paraId="04D1305F" w14:textId="77777777" w:rsidR="00730C0A" w:rsidRDefault="00000000">
      <w:r>
        <w:rPr>
          <w:b/>
          <w:bCs/>
        </w:rPr>
        <w:t>Destruction</w:t>
      </w:r>
      <w:r>
        <w:rPr>
          <w:b/>
          <w:bCs/>
        </w:rPr>
        <w:br/>
        <w:t>Cost:</w:t>
      </w:r>
      <w:r>
        <w:t xml:space="preserve"> 2 AP + 1 MP</w:t>
      </w:r>
      <w:r>
        <w:br/>
      </w:r>
      <w:r>
        <w:rPr>
          <w:b/>
          <w:bCs/>
        </w:rPr>
        <w:t>Range:</w:t>
      </w:r>
      <w:r>
        <w:t xml:space="preserve"> Self (10 Spaces)</w:t>
      </w:r>
      <w:r>
        <w:br/>
      </w:r>
      <w:r>
        <w:rPr>
          <w:b/>
          <w:bCs/>
        </w:rPr>
        <w:t>Duration:</w:t>
      </w:r>
      <w:r>
        <w:t xml:space="preserve"> Instantaneous</w:t>
      </w:r>
    </w:p>
    <w:p w14:paraId="68395472" w14:textId="77777777" w:rsidR="00730C0A" w:rsidRDefault="00000000">
      <w:r>
        <w:lastRenderedPageBreak/>
        <w:t xml:space="preserve">Crackling lightning forms around you. Choose a type of area: </w:t>
      </w:r>
      <w:r>
        <w:rPr>
          <w:b/>
          <w:bCs/>
        </w:rPr>
        <w:t>Line, Cone, or Sphere.</w:t>
      </w:r>
      <w:r>
        <w:t xml:space="preserve"> You are the Spell’s Point of Origin.</w:t>
      </w:r>
    </w:p>
    <w:p w14:paraId="7A69927F" w14:textId="77777777" w:rsidR="00730C0A" w:rsidRDefault="00000000">
      <w:pPr>
        <w:numPr>
          <w:ilvl w:val="0"/>
          <w:numId w:val="16"/>
        </w:numPr>
      </w:pPr>
      <w:r>
        <w:rPr>
          <w:b/>
          <w:bCs/>
        </w:rPr>
        <w:t>Line:</w:t>
      </w:r>
      <w:r>
        <w:t xml:space="preserve"> Affects every target in a </w:t>
      </w:r>
      <w:r>
        <w:rPr>
          <w:b/>
          <w:bCs/>
        </w:rPr>
        <w:t>1 Space wide and 10 Space long</w:t>
      </w:r>
      <w:r>
        <w:t xml:space="preserve"> area.</w:t>
      </w:r>
    </w:p>
    <w:p w14:paraId="3F26005B" w14:textId="77777777" w:rsidR="00730C0A" w:rsidRDefault="00000000">
      <w:pPr>
        <w:numPr>
          <w:ilvl w:val="0"/>
          <w:numId w:val="16"/>
        </w:numPr>
      </w:pPr>
      <w:r>
        <w:rPr>
          <w:b/>
          <w:bCs/>
        </w:rPr>
        <w:t>Cone:</w:t>
      </w:r>
      <w:r>
        <w:t xml:space="preserve"> Affects every target in a </w:t>
      </w:r>
      <w:r>
        <w:rPr>
          <w:b/>
          <w:bCs/>
        </w:rPr>
        <w:t>3 Space long Cone</w:t>
      </w:r>
      <w:r>
        <w:t>.</w:t>
      </w:r>
    </w:p>
    <w:p w14:paraId="2FE88464" w14:textId="77777777" w:rsidR="00730C0A" w:rsidRDefault="00000000">
      <w:pPr>
        <w:numPr>
          <w:ilvl w:val="0"/>
          <w:numId w:val="16"/>
        </w:numPr>
      </w:pPr>
      <w:r>
        <w:rPr>
          <w:b/>
          <w:bCs/>
        </w:rPr>
        <w:t>Sphere:</w:t>
      </w:r>
      <w:r>
        <w:t xml:space="preserve"> Affects every target within a </w:t>
      </w:r>
      <w:r>
        <w:rPr>
          <w:b/>
          <w:bCs/>
        </w:rPr>
        <w:t>2 Space radius</w:t>
      </w:r>
      <w:r>
        <w:t>.</w:t>
      </w:r>
    </w:p>
    <w:p w14:paraId="062BC84C" w14:textId="77777777" w:rsidR="00730C0A" w:rsidRDefault="00000000">
      <w:r>
        <w:t>Make a Spell Check against each target's PD within the area.</w:t>
      </w:r>
    </w:p>
    <w:p w14:paraId="58AFC886" w14:textId="77777777" w:rsidR="00730C0A" w:rsidRDefault="00000000">
      <w:pPr>
        <w:numPr>
          <w:ilvl w:val="0"/>
          <w:numId w:val="17"/>
        </w:numPr>
      </w:pPr>
      <w:r>
        <w:rPr>
          <w:b/>
          <w:bCs/>
        </w:rPr>
        <w:t>Hit:</w:t>
      </w:r>
      <w:r>
        <w:t xml:space="preserve"> Targets take </w:t>
      </w:r>
      <w:r>
        <w:rPr>
          <w:b/>
          <w:bCs/>
        </w:rPr>
        <w:t>2 Lightning damage</w:t>
      </w:r>
      <w:r>
        <w:t>.</w:t>
      </w:r>
    </w:p>
    <w:p w14:paraId="6AACB05E" w14:textId="77777777" w:rsidR="00730C0A" w:rsidRDefault="00000000">
      <w:r>
        <w:rPr>
          <w:b/>
          <w:bCs/>
        </w:rPr>
        <w:t>Mana Point Enhancements</w:t>
      </w:r>
    </w:p>
    <w:p w14:paraId="7DF6F15E" w14:textId="77777777" w:rsidR="00730C0A" w:rsidRDefault="00000000">
      <w:pPr>
        <w:numPr>
          <w:ilvl w:val="0"/>
          <w:numId w:val="18"/>
        </w:numPr>
      </w:pPr>
      <w:r>
        <w:rPr>
          <w:b/>
          <w:bCs/>
        </w:rPr>
        <w:t>Frazzled (1 MP):</w:t>
      </w:r>
      <w:r>
        <w:t xml:space="preserve"> Targets must Save against the </w:t>
      </w:r>
      <w:r>
        <w:rPr>
          <w:b/>
          <w:bCs/>
        </w:rPr>
        <w:t>Dazed Condition</w:t>
      </w:r>
      <w:r>
        <w:t xml:space="preserve"> for 1 minute.</w:t>
      </w:r>
    </w:p>
    <w:p w14:paraId="0596A095" w14:textId="77777777" w:rsidR="00730C0A" w:rsidRDefault="00000000">
      <w:pPr>
        <w:numPr>
          <w:ilvl w:val="0"/>
          <w:numId w:val="18"/>
        </w:numPr>
      </w:pPr>
      <w:r>
        <w:rPr>
          <w:b/>
          <w:bCs/>
        </w:rPr>
        <w:t>Range (1 MP):</w:t>
      </w:r>
      <w:r>
        <w:t xml:space="preserve"> Change the Spell’s origin </w:t>
      </w:r>
      <w:proofErr w:type="gramStart"/>
      <w:r>
        <w:t>point</w:t>
      </w:r>
      <w:proofErr w:type="gramEnd"/>
      <w:r>
        <w:t xml:space="preserve"> to </w:t>
      </w:r>
      <w:r>
        <w:rPr>
          <w:b/>
          <w:bCs/>
        </w:rPr>
        <w:t>15 Spaces</w:t>
      </w:r>
      <w:r>
        <w:t xml:space="preserve"> (instead of Self).</w:t>
      </w:r>
    </w:p>
    <w:p w14:paraId="7E9B2A4C" w14:textId="77777777" w:rsidR="00730C0A" w:rsidRDefault="00730C0A"/>
    <w:p w14:paraId="21B2B254" w14:textId="77777777" w:rsidR="00730C0A" w:rsidRDefault="00000000">
      <w:r>
        <w:rPr>
          <w:i/>
          <w:iCs/>
        </w:rPr>
        <w:t>Misty Step</w:t>
      </w:r>
    </w:p>
    <w:p w14:paraId="5F6FF8C9" w14:textId="77777777" w:rsidR="00730C0A" w:rsidRDefault="00000000">
      <w:r>
        <w:rPr>
          <w:b/>
          <w:bCs/>
        </w:rPr>
        <w:t>Astromancy</w:t>
      </w:r>
      <w:r>
        <w:rPr>
          <w:b/>
          <w:bCs/>
        </w:rPr>
        <w:br/>
        <w:t>Cost:</w:t>
      </w:r>
      <w:r>
        <w:t xml:space="preserve"> 1 AP + 1 MP</w:t>
      </w:r>
      <w:r>
        <w:br/>
      </w:r>
      <w:r>
        <w:rPr>
          <w:b/>
          <w:bCs/>
        </w:rPr>
        <w:t>Range:</w:t>
      </w:r>
      <w:r>
        <w:t xml:space="preserve"> Self</w:t>
      </w:r>
      <w:r>
        <w:br/>
      </w:r>
      <w:r>
        <w:rPr>
          <w:b/>
          <w:bCs/>
        </w:rPr>
        <w:t>Duration:</w:t>
      </w:r>
      <w:r>
        <w:t xml:space="preserve"> Instantaneous</w:t>
      </w:r>
    </w:p>
    <w:p w14:paraId="65A820AB" w14:textId="77777777" w:rsidR="00730C0A" w:rsidRDefault="00000000">
      <w:r>
        <w:t>Briefly surrounded by silvery mist, you attempt to teleport to a new location.</w:t>
      </w:r>
    </w:p>
    <w:p w14:paraId="7DFA1E4D" w14:textId="77777777" w:rsidR="00730C0A" w:rsidRDefault="00000000">
      <w:r>
        <w:t>Make a DC 20 Spell Check.</w:t>
      </w:r>
    </w:p>
    <w:p w14:paraId="7F697C89" w14:textId="77777777" w:rsidR="00730C0A" w:rsidRDefault="00000000">
      <w:pPr>
        <w:numPr>
          <w:ilvl w:val="0"/>
          <w:numId w:val="19"/>
        </w:numPr>
      </w:pPr>
      <w:r>
        <w:rPr>
          <w:b/>
          <w:bCs/>
        </w:rPr>
        <w:t>Success:</w:t>
      </w:r>
      <w:r>
        <w:t xml:space="preserve"> Teleport up to </w:t>
      </w:r>
      <w:r>
        <w:rPr>
          <w:b/>
          <w:bCs/>
        </w:rPr>
        <w:t>5 Spaces</w:t>
      </w:r>
      <w:r>
        <w:t xml:space="preserve"> to an unoccupied space you can see.</w:t>
      </w:r>
    </w:p>
    <w:p w14:paraId="0CDB8AAF" w14:textId="77777777" w:rsidR="00730C0A" w:rsidRDefault="00000000">
      <w:pPr>
        <w:numPr>
          <w:ilvl w:val="1"/>
          <w:numId w:val="19"/>
        </w:numPr>
      </w:pPr>
      <w:r>
        <w:t xml:space="preserve">For every 5 points above the DC, increase the teleport distance by </w:t>
      </w:r>
      <w:r>
        <w:rPr>
          <w:b/>
          <w:bCs/>
        </w:rPr>
        <w:t>+2 Spaces</w:t>
      </w:r>
      <w:r>
        <w:t>.</w:t>
      </w:r>
    </w:p>
    <w:p w14:paraId="5D64193D" w14:textId="77777777" w:rsidR="00730C0A" w:rsidRDefault="00000000">
      <w:pPr>
        <w:numPr>
          <w:ilvl w:val="0"/>
          <w:numId w:val="19"/>
        </w:numPr>
      </w:pPr>
      <w:r>
        <w:rPr>
          <w:b/>
          <w:bCs/>
        </w:rPr>
        <w:t>Failure:</w:t>
      </w:r>
      <w:r>
        <w:t xml:space="preserve"> Teleport </w:t>
      </w:r>
      <w:r>
        <w:rPr>
          <w:b/>
          <w:bCs/>
        </w:rPr>
        <w:t>3 Spaces</w:t>
      </w:r>
      <w:r>
        <w:t xml:space="preserve"> instead.</w:t>
      </w:r>
    </w:p>
    <w:p w14:paraId="642925CE" w14:textId="77777777" w:rsidR="00730C0A" w:rsidRDefault="00000000">
      <w:r>
        <w:rPr>
          <w:b/>
          <w:bCs/>
        </w:rPr>
        <w:t>Mana Point Enhancements</w:t>
      </w:r>
    </w:p>
    <w:p w14:paraId="199C3837" w14:textId="77777777" w:rsidR="00730C0A" w:rsidRDefault="00000000">
      <w:pPr>
        <w:numPr>
          <w:ilvl w:val="0"/>
          <w:numId w:val="20"/>
        </w:numPr>
      </w:pPr>
      <w:r>
        <w:rPr>
          <w:b/>
          <w:bCs/>
        </w:rPr>
        <w:t>Far Step (1 MP):</w:t>
      </w:r>
      <w:r>
        <w:t xml:space="preserve"> Increase the teleport distance by </w:t>
      </w:r>
      <w:r>
        <w:rPr>
          <w:b/>
          <w:bCs/>
        </w:rPr>
        <w:t>+4 Spaces</w:t>
      </w:r>
      <w:r>
        <w:t>.</w:t>
      </w:r>
    </w:p>
    <w:p w14:paraId="19254A6F" w14:textId="77777777" w:rsidR="00730C0A" w:rsidRDefault="00730C0A"/>
    <w:p w14:paraId="46A53D7F" w14:textId="77777777" w:rsidR="00730C0A" w:rsidRDefault="00000000">
      <w:r>
        <w:t>Psychic &amp; Enchantment List</w:t>
      </w:r>
    </w:p>
    <w:p w14:paraId="4C34FB51" w14:textId="77777777" w:rsidR="00730C0A" w:rsidRDefault="00000000">
      <w:r>
        <w:rPr>
          <w:i/>
          <w:iCs/>
        </w:rPr>
        <w:t>Psi Bolt</w:t>
      </w:r>
    </w:p>
    <w:p w14:paraId="279A2586" w14:textId="77777777" w:rsidR="00730C0A" w:rsidRDefault="00000000">
      <w:r>
        <w:rPr>
          <w:b/>
          <w:bCs/>
        </w:rPr>
        <w:t>Destruction (Cantrip)</w:t>
      </w:r>
      <w:r>
        <w:rPr>
          <w:b/>
          <w:bCs/>
        </w:rPr>
        <w:br/>
        <w:t>Cost:</w:t>
      </w:r>
      <w:r>
        <w:t xml:space="preserve"> 1 AP</w:t>
      </w:r>
      <w:r>
        <w:br/>
      </w:r>
      <w:r>
        <w:rPr>
          <w:b/>
          <w:bCs/>
        </w:rPr>
        <w:t>Range:</w:t>
      </w:r>
      <w:r>
        <w:t xml:space="preserve"> 10 Spaces</w:t>
      </w:r>
      <w:r>
        <w:br/>
      </w:r>
      <w:r>
        <w:rPr>
          <w:b/>
          <w:bCs/>
        </w:rPr>
        <w:t>Duration:</w:t>
      </w:r>
      <w:r>
        <w:t xml:space="preserve"> Instantaneous</w:t>
      </w:r>
    </w:p>
    <w:p w14:paraId="5F9E4A03" w14:textId="77777777" w:rsidR="00730C0A" w:rsidRDefault="00000000">
      <w:r>
        <w:rPr>
          <w:b/>
          <w:bCs/>
        </w:rPr>
        <w:lastRenderedPageBreak/>
        <w:t>Effects</w:t>
      </w:r>
    </w:p>
    <w:p w14:paraId="568A481B" w14:textId="77777777" w:rsidR="00730C0A" w:rsidRDefault="00000000">
      <w:pPr>
        <w:numPr>
          <w:ilvl w:val="0"/>
          <w:numId w:val="21"/>
        </w:numPr>
      </w:pPr>
      <w:r>
        <w:rPr>
          <w:b/>
          <w:bCs/>
        </w:rPr>
        <w:t>Spell Attack:</w:t>
      </w:r>
      <w:r>
        <w:t xml:space="preserve"> Make a Spell Check against the MD of a target within range.</w:t>
      </w:r>
      <w:r>
        <w:br/>
      </w:r>
      <w:r>
        <w:rPr>
          <w:b/>
          <w:bCs/>
        </w:rPr>
        <w:t>Hit:</w:t>
      </w:r>
      <w:r>
        <w:t xml:space="preserve"> The target takes </w:t>
      </w:r>
      <w:r>
        <w:rPr>
          <w:b/>
          <w:bCs/>
        </w:rPr>
        <w:t>1 Psychic damage</w:t>
      </w:r>
      <w:r>
        <w:t>.</w:t>
      </w:r>
    </w:p>
    <w:p w14:paraId="11FD06AF" w14:textId="77777777" w:rsidR="00730C0A" w:rsidRDefault="00000000">
      <w:pPr>
        <w:numPr>
          <w:ilvl w:val="0"/>
          <w:numId w:val="21"/>
        </w:numPr>
      </w:pPr>
      <w:r>
        <w:rPr>
          <w:b/>
          <w:bCs/>
        </w:rPr>
        <w:t>Headache:</w:t>
      </w:r>
      <w:r>
        <w:t xml:space="preserve"> Cause a mild headache in one creature you can see within range for </w:t>
      </w:r>
      <w:r>
        <w:rPr>
          <w:b/>
          <w:bCs/>
        </w:rPr>
        <w:t xml:space="preserve">1 </w:t>
      </w:r>
      <w:proofErr w:type="gramStart"/>
      <w:r>
        <w:rPr>
          <w:b/>
          <w:bCs/>
        </w:rPr>
        <w:t>minute</w:t>
      </w:r>
      <w:r>
        <w:t>, or</w:t>
      </w:r>
      <w:proofErr w:type="gramEnd"/>
      <w:r>
        <w:t xml:space="preserve"> spend 1 AP to make a Spell Attack.</w:t>
      </w:r>
    </w:p>
    <w:p w14:paraId="32F61701" w14:textId="77777777" w:rsidR="00730C0A" w:rsidRDefault="00000000">
      <w:r>
        <w:rPr>
          <w:b/>
          <w:bCs/>
        </w:rPr>
        <w:t>Cantrip Passive</w:t>
      </w:r>
    </w:p>
    <w:p w14:paraId="25DD5A61" w14:textId="77777777" w:rsidR="00730C0A" w:rsidRDefault="00000000">
      <w:pPr>
        <w:numPr>
          <w:ilvl w:val="0"/>
          <w:numId w:val="22"/>
        </w:numPr>
      </w:pPr>
      <w:r>
        <w:t xml:space="preserve">Deal +1 damage to creatures that are </w:t>
      </w:r>
      <w:r>
        <w:rPr>
          <w:b/>
          <w:bCs/>
        </w:rPr>
        <w:t>Dazed</w:t>
      </w:r>
      <w:r>
        <w:t>.</w:t>
      </w:r>
    </w:p>
    <w:p w14:paraId="37E10CFC" w14:textId="77777777" w:rsidR="00730C0A" w:rsidRDefault="00000000">
      <w:r>
        <w:rPr>
          <w:b/>
          <w:bCs/>
        </w:rPr>
        <w:t>Action Point Enhancements</w:t>
      </w:r>
    </w:p>
    <w:p w14:paraId="4FBBFFE7" w14:textId="77777777" w:rsidR="00730C0A" w:rsidRDefault="00000000">
      <w:pPr>
        <w:numPr>
          <w:ilvl w:val="0"/>
          <w:numId w:val="23"/>
        </w:numPr>
      </w:pPr>
      <w:r>
        <w:rPr>
          <w:b/>
          <w:bCs/>
        </w:rPr>
        <w:t>Damage (1 AP):</w:t>
      </w:r>
      <w:r>
        <w:t xml:space="preserve"> +1 Psychic damage.</w:t>
      </w:r>
    </w:p>
    <w:p w14:paraId="7A553162" w14:textId="77777777" w:rsidR="00730C0A" w:rsidRDefault="00000000">
      <w:pPr>
        <w:numPr>
          <w:ilvl w:val="0"/>
          <w:numId w:val="23"/>
        </w:numPr>
      </w:pPr>
      <w:r>
        <w:rPr>
          <w:b/>
          <w:bCs/>
        </w:rPr>
        <w:t>Range (1 AP):</w:t>
      </w:r>
      <w:r>
        <w:t xml:space="preserve"> Increase range by </w:t>
      </w:r>
      <w:r>
        <w:rPr>
          <w:b/>
          <w:bCs/>
        </w:rPr>
        <w:t>+5 Spaces</w:t>
      </w:r>
      <w:r>
        <w:t>.</w:t>
      </w:r>
    </w:p>
    <w:p w14:paraId="31546F18" w14:textId="77777777" w:rsidR="00730C0A" w:rsidRDefault="00000000">
      <w:pPr>
        <w:numPr>
          <w:ilvl w:val="0"/>
          <w:numId w:val="23"/>
        </w:numPr>
      </w:pPr>
      <w:r>
        <w:rPr>
          <w:b/>
          <w:bCs/>
        </w:rPr>
        <w:t>Dazed (1 AP):</w:t>
      </w:r>
      <w:r>
        <w:t xml:space="preserve"> Target makes a Mental Save.</w:t>
      </w:r>
      <w:r>
        <w:br/>
      </w:r>
      <w:r>
        <w:rPr>
          <w:b/>
          <w:bCs/>
        </w:rPr>
        <w:t>Failure:</w:t>
      </w:r>
      <w:r>
        <w:t xml:space="preserve"> The target becomes </w:t>
      </w:r>
      <w:r>
        <w:rPr>
          <w:b/>
          <w:bCs/>
        </w:rPr>
        <w:t>Dazed</w:t>
      </w:r>
      <w:r>
        <w:t xml:space="preserve"> (</w:t>
      </w:r>
      <w:proofErr w:type="spellStart"/>
      <w:r>
        <w:t>DisADV</w:t>
      </w:r>
      <w:proofErr w:type="spellEnd"/>
      <w:r>
        <w:t xml:space="preserve"> on Mental Checks) on its next Mental Check before the end of your next turn.</w:t>
      </w:r>
    </w:p>
    <w:p w14:paraId="0F36B42D" w14:textId="77777777" w:rsidR="00730C0A" w:rsidRDefault="00730C0A"/>
    <w:p w14:paraId="40AAEEA0" w14:textId="77777777" w:rsidR="00730C0A" w:rsidRDefault="00000000">
      <w:r>
        <w:rPr>
          <w:i/>
          <w:iCs/>
        </w:rPr>
        <w:t>Psychic Fear</w:t>
      </w:r>
    </w:p>
    <w:p w14:paraId="78914684" w14:textId="77777777" w:rsidR="00730C0A" w:rsidRDefault="00000000">
      <w:r>
        <w:rPr>
          <w:b/>
          <w:bCs/>
        </w:rPr>
        <w:t>Enchantment</w:t>
      </w:r>
      <w:r>
        <w:rPr>
          <w:b/>
          <w:bCs/>
        </w:rPr>
        <w:br/>
        <w:t>Cost:</w:t>
      </w:r>
      <w:r>
        <w:t xml:space="preserve"> 2 AP + 1 MP</w:t>
      </w:r>
      <w:r>
        <w:br/>
      </w:r>
      <w:r>
        <w:rPr>
          <w:b/>
          <w:bCs/>
        </w:rPr>
        <w:t>Range:</w:t>
      </w:r>
      <w:r>
        <w:t xml:space="preserve"> 10 Spaces</w:t>
      </w:r>
      <w:r>
        <w:br/>
      </w:r>
      <w:r>
        <w:rPr>
          <w:b/>
          <w:bCs/>
        </w:rPr>
        <w:t>Duration:</w:t>
      </w:r>
      <w:r>
        <w:t xml:space="preserve"> Instantaneous</w:t>
      </w:r>
    </w:p>
    <w:p w14:paraId="784B2059" w14:textId="77777777" w:rsidR="00730C0A" w:rsidRDefault="00000000">
      <w:r>
        <w:t>Whisper a discordant melody to one creature you can see within range, causing it terrible pain.</w:t>
      </w:r>
    </w:p>
    <w:p w14:paraId="7524F3D6" w14:textId="77777777" w:rsidR="00730C0A" w:rsidRDefault="00000000">
      <w:pPr>
        <w:numPr>
          <w:ilvl w:val="0"/>
          <w:numId w:val="24"/>
        </w:numPr>
      </w:pPr>
      <w:r>
        <w:t xml:space="preserve">Make a Spell Check against the target's MD while it makes an </w:t>
      </w:r>
      <w:r>
        <w:rPr>
          <w:b/>
          <w:bCs/>
        </w:rPr>
        <w:t>Intelligence Save</w:t>
      </w:r>
      <w:r>
        <w:t>.</w:t>
      </w:r>
      <w:r>
        <w:br/>
      </w:r>
      <w:r>
        <w:rPr>
          <w:b/>
          <w:bCs/>
        </w:rPr>
        <w:t>Hit:</w:t>
      </w:r>
      <w:r>
        <w:t xml:space="preserve"> The target takes </w:t>
      </w:r>
      <w:r>
        <w:rPr>
          <w:b/>
          <w:bCs/>
        </w:rPr>
        <w:t>2 Psychic damage</w:t>
      </w:r>
      <w:r>
        <w:t>.</w:t>
      </w:r>
      <w:r>
        <w:br/>
      </w:r>
      <w:r>
        <w:rPr>
          <w:b/>
          <w:bCs/>
        </w:rPr>
        <w:t>Save Failure:</w:t>
      </w:r>
      <w:r>
        <w:t xml:space="preserve"> If the target has any AP, it spends </w:t>
      </w:r>
      <w:r>
        <w:rPr>
          <w:b/>
          <w:bCs/>
        </w:rPr>
        <w:t>1 AP</w:t>
      </w:r>
      <w:r>
        <w:t xml:space="preserve"> to move as far as its Speed allows away from you. The creature avoids obviously dangerous ground (e.g., fire or pits).</w:t>
      </w:r>
    </w:p>
    <w:p w14:paraId="25AB3C2D" w14:textId="77777777" w:rsidR="00730C0A" w:rsidRDefault="00000000">
      <w:r>
        <w:rPr>
          <w:b/>
          <w:bCs/>
        </w:rPr>
        <w:t>Mana Point Enhancements</w:t>
      </w:r>
    </w:p>
    <w:p w14:paraId="35303F53" w14:textId="77777777" w:rsidR="00730C0A" w:rsidRDefault="00000000">
      <w:pPr>
        <w:numPr>
          <w:ilvl w:val="0"/>
          <w:numId w:val="25"/>
        </w:numPr>
      </w:pPr>
      <w:r>
        <w:rPr>
          <w:b/>
          <w:bCs/>
        </w:rPr>
        <w:t>Loud Whispers (1 MP):</w:t>
      </w:r>
      <w:r>
        <w:t xml:space="preserve"> The creature loses an additional </w:t>
      </w:r>
      <w:r>
        <w:rPr>
          <w:b/>
          <w:bCs/>
        </w:rPr>
        <w:t>1 AP</w:t>
      </w:r>
      <w:r>
        <w:t xml:space="preserve"> (if available) and moves that many extra Spaces away.</w:t>
      </w:r>
    </w:p>
    <w:p w14:paraId="16FA16BE" w14:textId="77777777" w:rsidR="00730C0A" w:rsidRDefault="00730C0A"/>
    <w:p w14:paraId="1347245C" w14:textId="77777777" w:rsidR="00730C0A" w:rsidRDefault="00000000">
      <w:r>
        <w:rPr>
          <w:i/>
          <w:iCs/>
        </w:rPr>
        <w:t>Command</w:t>
      </w:r>
    </w:p>
    <w:p w14:paraId="2B4A8CC7" w14:textId="77777777" w:rsidR="00730C0A" w:rsidRDefault="00000000">
      <w:r>
        <w:rPr>
          <w:b/>
          <w:bCs/>
        </w:rPr>
        <w:t>Enchantment</w:t>
      </w:r>
      <w:r>
        <w:rPr>
          <w:b/>
          <w:bCs/>
        </w:rPr>
        <w:br/>
        <w:t>Cost:</w:t>
      </w:r>
      <w:r>
        <w:t xml:space="preserve"> 2 AP + 1 MP</w:t>
      </w:r>
      <w:r>
        <w:br/>
      </w:r>
      <w:r>
        <w:rPr>
          <w:b/>
          <w:bCs/>
        </w:rPr>
        <w:lastRenderedPageBreak/>
        <w:t>Range:</w:t>
      </w:r>
      <w:r>
        <w:t xml:space="preserve"> 10 Spaces</w:t>
      </w:r>
      <w:r>
        <w:br/>
      </w:r>
      <w:r>
        <w:rPr>
          <w:b/>
          <w:bCs/>
        </w:rPr>
        <w:t>Duration:</w:t>
      </w:r>
      <w:r>
        <w:t xml:space="preserve"> 1 Round</w:t>
      </w:r>
    </w:p>
    <w:p w14:paraId="66078056" w14:textId="77777777" w:rsidR="00730C0A" w:rsidRDefault="00000000">
      <w:r>
        <w:t>Speak a command to a creature within range that can hear you.</w:t>
      </w:r>
    </w:p>
    <w:p w14:paraId="48D35F79" w14:textId="77777777" w:rsidR="00730C0A" w:rsidRDefault="00000000">
      <w:pPr>
        <w:numPr>
          <w:ilvl w:val="0"/>
          <w:numId w:val="26"/>
        </w:numPr>
      </w:pPr>
      <w:r>
        <w:t>The creature doesn't need to be visible to you if you’ve seen it within the last minute.</w:t>
      </w:r>
    </w:p>
    <w:p w14:paraId="700284F0" w14:textId="77777777" w:rsidR="00730C0A" w:rsidRDefault="00000000">
      <w:pPr>
        <w:numPr>
          <w:ilvl w:val="0"/>
          <w:numId w:val="26"/>
        </w:numPr>
      </w:pPr>
      <w:r>
        <w:t xml:space="preserve">Make a Spell Check contested by the target’s </w:t>
      </w:r>
      <w:r>
        <w:rPr>
          <w:b/>
          <w:bCs/>
        </w:rPr>
        <w:t>Charisma Save</w:t>
      </w:r>
      <w:r>
        <w:t>.</w:t>
      </w:r>
      <w:r>
        <w:br/>
      </w:r>
      <w:r>
        <w:rPr>
          <w:b/>
          <w:bCs/>
        </w:rPr>
        <w:t>Success:</w:t>
      </w:r>
      <w:r>
        <w:t xml:space="preserve"> The target immediately spends </w:t>
      </w:r>
      <w:r>
        <w:rPr>
          <w:b/>
          <w:bCs/>
        </w:rPr>
        <w:t>2 AP</w:t>
      </w:r>
      <w:r>
        <w:t xml:space="preserve"> to follow your command, regardless of the usual AP cost. The creature also cannot spend any resources (AP, SP, MP) to modify the action.</w:t>
      </w:r>
    </w:p>
    <w:p w14:paraId="2BB2DF2E" w14:textId="77777777" w:rsidR="00730C0A" w:rsidRDefault="00000000">
      <w:r>
        <w:rPr>
          <w:b/>
          <w:bCs/>
        </w:rPr>
        <w:t>Ignoring a Command</w:t>
      </w:r>
    </w:p>
    <w:p w14:paraId="0828A215" w14:textId="77777777" w:rsidR="00730C0A" w:rsidRDefault="00000000">
      <w:r>
        <w:t>The spell has no effect if the target:</w:t>
      </w:r>
    </w:p>
    <w:p w14:paraId="19DEC637" w14:textId="77777777" w:rsidR="00730C0A" w:rsidRDefault="00000000">
      <w:pPr>
        <w:numPr>
          <w:ilvl w:val="0"/>
          <w:numId w:val="27"/>
        </w:numPr>
      </w:pPr>
      <w:r>
        <w:t>Doesn’t understand your language.</w:t>
      </w:r>
    </w:p>
    <w:p w14:paraId="1266E381" w14:textId="77777777" w:rsidR="00730C0A" w:rsidRDefault="00000000">
      <w:pPr>
        <w:numPr>
          <w:ilvl w:val="0"/>
          <w:numId w:val="27"/>
        </w:numPr>
      </w:pPr>
      <w:r>
        <w:t>Is unable to follow the command.</w:t>
      </w:r>
    </w:p>
    <w:p w14:paraId="10329632" w14:textId="77777777" w:rsidR="00730C0A" w:rsidRDefault="00000000">
      <w:pPr>
        <w:numPr>
          <w:ilvl w:val="0"/>
          <w:numId w:val="27"/>
        </w:numPr>
      </w:pPr>
      <w:r>
        <w:t>Would be harmed directly by following the command.</w:t>
      </w:r>
    </w:p>
    <w:p w14:paraId="7FB8B6D4" w14:textId="77777777" w:rsidR="00730C0A" w:rsidRDefault="00000000">
      <w:r>
        <w:rPr>
          <w:b/>
          <w:bCs/>
        </w:rPr>
        <w:t>Choosing a Command</w:t>
      </w:r>
    </w:p>
    <w:p w14:paraId="6C4AEBD5" w14:textId="77777777" w:rsidR="00730C0A" w:rsidRDefault="00000000">
      <w:r>
        <w:t>You can choose from the following example commands or improvise with GM approval:</w:t>
      </w:r>
    </w:p>
    <w:p w14:paraId="11463E4C" w14:textId="77777777" w:rsidR="00730C0A" w:rsidRDefault="00000000">
      <w:pPr>
        <w:numPr>
          <w:ilvl w:val="0"/>
          <w:numId w:val="28"/>
        </w:numPr>
      </w:pPr>
      <w:r>
        <w:rPr>
          <w:b/>
          <w:bCs/>
        </w:rPr>
        <w:t>Move:</w:t>
      </w:r>
      <w:r>
        <w:t xml:space="preserve"> The target moves up to its Speed to a location or direction of your choice.</w:t>
      </w:r>
    </w:p>
    <w:p w14:paraId="4ED09D16" w14:textId="77777777" w:rsidR="00730C0A" w:rsidRDefault="00000000">
      <w:pPr>
        <w:numPr>
          <w:ilvl w:val="0"/>
          <w:numId w:val="28"/>
        </w:numPr>
      </w:pPr>
      <w:r>
        <w:rPr>
          <w:b/>
          <w:bCs/>
        </w:rPr>
        <w:t>Prone:</w:t>
      </w:r>
      <w:r>
        <w:t xml:space="preserve"> The target falls </w:t>
      </w:r>
      <w:r>
        <w:rPr>
          <w:b/>
          <w:bCs/>
        </w:rPr>
        <w:t>Prone</w:t>
      </w:r>
      <w:r>
        <w:t>.</w:t>
      </w:r>
    </w:p>
    <w:p w14:paraId="342726AA" w14:textId="77777777" w:rsidR="00730C0A" w:rsidRDefault="00000000">
      <w:pPr>
        <w:numPr>
          <w:ilvl w:val="0"/>
          <w:numId w:val="28"/>
        </w:numPr>
      </w:pPr>
      <w:r>
        <w:rPr>
          <w:b/>
          <w:bCs/>
        </w:rPr>
        <w:t>Drop:</w:t>
      </w:r>
      <w:r>
        <w:t xml:space="preserve"> The target drops anything it’s holding.</w:t>
      </w:r>
    </w:p>
    <w:p w14:paraId="5D032125" w14:textId="77777777" w:rsidR="00730C0A" w:rsidRDefault="00000000">
      <w:pPr>
        <w:numPr>
          <w:ilvl w:val="0"/>
          <w:numId w:val="28"/>
        </w:numPr>
      </w:pPr>
      <w:r>
        <w:rPr>
          <w:b/>
          <w:bCs/>
        </w:rPr>
        <w:t>Attack:</w:t>
      </w:r>
      <w:r>
        <w:t xml:space="preserve"> The target makes </w:t>
      </w:r>
      <w:r>
        <w:rPr>
          <w:b/>
          <w:bCs/>
        </w:rPr>
        <w:t>1 Attack Check</w:t>
      </w:r>
      <w:r>
        <w:t xml:space="preserve"> or </w:t>
      </w:r>
      <w:r>
        <w:rPr>
          <w:b/>
          <w:bCs/>
        </w:rPr>
        <w:t>Spell Check</w:t>
      </w:r>
      <w:r>
        <w:t xml:space="preserve"> (your choice) that costs 1 AP. You choose the target, which must be within the creature’s range.</w:t>
      </w:r>
    </w:p>
    <w:p w14:paraId="5C1B7D07" w14:textId="77777777" w:rsidR="00730C0A" w:rsidRDefault="00000000">
      <w:r>
        <w:rPr>
          <w:b/>
          <w:bCs/>
        </w:rPr>
        <w:t>Mana Point Enhancements</w:t>
      </w:r>
    </w:p>
    <w:p w14:paraId="259867A9" w14:textId="77777777" w:rsidR="00730C0A" w:rsidRDefault="00000000">
      <w:pPr>
        <w:numPr>
          <w:ilvl w:val="0"/>
          <w:numId w:val="29"/>
        </w:numPr>
      </w:pPr>
      <w:r>
        <w:rPr>
          <w:b/>
          <w:bCs/>
        </w:rPr>
        <w:t>Duration (1 MP):</w:t>
      </w:r>
      <w:r>
        <w:t xml:space="preserve"> Increase the duration by </w:t>
      </w:r>
      <w:r>
        <w:rPr>
          <w:b/>
          <w:bCs/>
        </w:rPr>
        <w:t>1 Round</w:t>
      </w:r>
      <w:r>
        <w:t>.</w:t>
      </w:r>
    </w:p>
    <w:p w14:paraId="62CD8A5F" w14:textId="77777777" w:rsidR="00730C0A" w:rsidRDefault="00000000">
      <w:pPr>
        <w:numPr>
          <w:ilvl w:val="0"/>
          <w:numId w:val="29"/>
        </w:numPr>
      </w:pPr>
      <w:r>
        <w:rPr>
          <w:b/>
          <w:bCs/>
        </w:rPr>
        <w:t>Targets (2 MP):</w:t>
      </w:r>
      <w:r>
        <w:t xml:space="preserve"> Add </w:t>
      </w:r>
      <w:r>
        <w:rPr>
          <w:b/>
          <w:bCs/>
        </w:rPr>
        <w:t>1 additional target</w:t>
      </w:r>
      <w:r>
        <w:t>.</w:t>
      </w:r>
    </w:p>
    <w:p w14:paraId="02423F66" w14:textId="77777777" w:rsidR="00730C0A" w:rsidRDefault="00000000">
      <w:r>
        <w:br/>
      </w:r>
    </w:p>
    <w:p w14:paraId="4286DA36" w14:textId="77777777" w:rsidR="00730C0A" w:rsidRDefault="00000000">
      <w:r>
        <w:t>Holy &amp; Restoration List</w:t>
      </w:r>
    </w:p>
    <w:p w14:paraId="4A6E1F43" w14:textId="77777777" w:rsidR="00730C0A" w:rsidRDefault="00000000">
      <w:r>
        <w:rPr>
          <w:i/>
          <w:iCs/>
        </w:rPr>
        <w:t>Sacred Bolt</w:t>
      </w:r>
    </w:p>
    <w:p w14:paraId="7DB22F6B" w14:textId="77777777" w:rsidR="00730C0A" w:rsidRDefault="00000000">
      <w:r>
        <w:rPr>
          <w:b/>
          <w:bCs/>
        </w:rPr>
        <w:t>Destruction (Cantrip)</w:t>
      </w:r>
      <w:r>
        <w:rPr>
          <w:b/>
          <w:bCs/>
        </w:rPr>
        <w:br/>
        <w:t>Cost:</w:t>
      </w:r>
      <w:r>
        <w:t xml:space="preserve"> 1 AP</w:t>
      </w:r>
      <w:r>
        <w:br/>
      </w:r>
      <w:r>
        <w:rPr>
          <w:b/>
          <w:bCs/>
        </w:rPr>
        <w:lastRenderedPageBreak/>
        <w:t>Range:</w:t>
      </w:r>
      <w:r>
        <w:t xml:space="preserve"> 10 Spaces</w:t>
      </w:r>
      <w:r>
        <w:br/>
      </w:r>
      <w:r>
        <w:rPr>
          <w:b/>
          <w:bCs/>
        </w:rPr>
        <w:t>Duration:</w:t>
      </w:r>
      <w:r>
        <w:t xml:space="preserve"> Instantaneous</w:t>
      </w:r>
    </w:p>
    <w:p w14:paraId="37D21328" w14:textId="77777777" w:rsidR="00730C0A" w:rsidRDefault="00000000">
      <w:r>
        <w:rPr>
          <w:b/>
          <w:bCs/>
        </w:rPr>
        <w:t>Effects</w:t>
      </w:r>
    </w:p>
    <w:p w14:paraId="1135C5F8" w14:textId="77777777" w:rsidR="00730C0A" w:rsidRDefault="00000000">
      <w:pPr>
        <w:numPr>
          <w:ilvl w:val="0"/>
          <w:numId w:val="30"/>
        </w:numPr>
      </w:pPr>
      <w:r>
        <w:rPr>
          <w:b/>
          <w:bCs/>
        </w:rPr>
        <w:t>Spell Attack:</w:t>
      </w:r>
      <w:r>
        <w:t xml:space="preserve"> Make a Spell Check against the MD of a target within range.</w:t>
      </w:r>
      <w:r>
        <w:br/>
      </w:r>
      <w:r>
        <w:rPr>
          <w:b/>
          <w:bCs/>
        </w:rPr>
        <w:t>Hit:</w:t>
      </w:r>
      <w:r>
        <w:t xml:space="preserve"> The target takes </w:t>
      </w:r>
      <w:r>
        <w:rPr>
          <w:b/>
          <w:bCs/>
        </w:rPr>
        <w:t>1 Radiant damage</w:t>
      </w:r>
      <w:r>
        <w:t>.</w:t>
      </w:r>
    </w:p>
    <w:p w14:paraId="56F865CD" w14:textId="77777777" w:rsidR="00730C0A" w:rsidRDefault="00000000">
      <w:pPr>
        <w:numPr>
          <w:ilvl w:val="0"/>
          <w:numId w:val="30"/>
        </w:numPr>
      </w:pPr>
      <w:r>
        <w:rPr>
          <w:b/>
          <w:bCs/>
        </w:rPr>
        <w:t>Bright Beam:</w:t>
      </w:r>
      <w:r>
        <w:t xml:space="preserve"> Cause a subtle light to descend upon a creature you can see within range, making it glow for </w:t>
      </w:r>
      <w:r>
        <w:rPr>
          <w:b/>
          <w:bCs/>
        </w:rPr>
        <w:t>10 minutes</w:t>
      </w:r>
      <w:r>
        <w:t xml:space="preserve"> or make a Spell Attack.</w:t>
      </w:r>
    </w:p>
    <w:p w14:paraId="126657D8" w14:textId="77777777" w:rsidR="00730C0A" w:rsidRDefault="00000000">
      <w:r>
        <w:rPr>
          <w:b/>
          <w:bCs/>
        </w:rPr>
        <w:t>Cantrip Passive</w:t>
      </w:r>
    </w:p>
    <w:p w14:paraId="7B44C24C" w14:textId="77777777" w:rsidR="00730C0A" w:rsidRDefault="00000000">
      <w:pPr>
        <w:numPr>
          <w:ilvl w:val="0"/>
          <w:numId w:val="31"/>
        </w:numPr>
      </w:pPr>
      <w:r>
        <w:t xml:space="preserve">Deal +1 Radiant damage to </w:t>
      </w:r>
      <w:r>
        <w:rPr>
          <w:b/>
          <w:bCs/>
        </w:rPr>
        <w:t>Undead</w:t>
      </w:r>
      <w:r>
        <w:t xml:space="preserve"> and </w:t>
      </w:r>
      <w:r>
        <w:rPr>
          <w:b/>
          <w:bCs/>
        </w:rPr>
        <w:t>Exposed</w:t>
      </w:r>
      <w:r>
        <w:t xml:space="preserve"> creatures.</w:t>
      </w:r>
    </w:p>
    <w:p w14:paraId="17DECCBB" w14:textId="77777777" w:rsidR="00730C0A" w:rsidRDefault="00000000">
      <w:r>
        <w:rPr>
          <w:b/>
          <w:bCs/>
        </w:rPr>
        <w:t>Action Point Enhancements</w:t>
      </w:r>
    </w:p>
    <w:p w14:paraId="5960E3CB" w14:textId="77777777" w:rsidR="00730C0A" w:rsidRDefault="00000000">
      <w:pPr>
        <w:numPr>
          <w:ilvl w:val="0"/>
          <w:numId w:val="32"/>
        </w:numPr>
      </w:pPr>
      <w:r>
        <w:rPr>
          <w:b/>
          <w:bCs/>
        </w:rPr>
        <w:t>Damage (1 AP):</w:t>
      </w:r>
      <w:r>
        <w:t xml:space="preserve"> +1 Radiant damage.</w:t>
      </w:r>
    </w:p>
    <w:p w14:paraId="750FD5FC" w14:textId="77777777" w:rsidR="00730C0A" w:rsidRDefault="00000000">
      <w:pPr>
        <w:numPr>
          <w:ilvl w:val="0"/>
          <w:numId w:val="32"/>
        </w:numPr>
      </w:pPr>
      <w:r>
        <w:rPr>
          <w:b/>
          <w:bCs/>
        </w:rPr>
        <w:t>Range (1 AP):</w:t>
      </w:r>
      <w:r>
        <w:t xml:space="preserve"> Increase the range by </w:t>
      </w:r>
      <w:r>
        <w:rPr>
          <w:b/>
          <w:bCs/>
        </w:rPr>
        <w:t>+5 Spaces</w:t>
      </w:r>
      <w:r>
        <w:t>.</w:t>
      </w:r>
    </w:p>
    <w:p w14:paraId="7B910C52" w14:textId="77777777" w:rsidR="00730C0A" w:rsidRDefault="00000000">
      <w:pPr>
        <w:numPr>
          <w:ilvl w:val="0"/>
          <w:numId w:val="32"/>
        </w:numPr>
      </w:pPr>
      <w:r>
        <w:rPr>
          <w:b/>
          <w:bCs/>
        </w:rPr>
        <w:t>Holy Bolt (1 AP):</w:t>
      </w:r>
      <w:r>
        <w:t xml:space="preserve"> The target makes a Mental Save.</w:t>
      </w:r>
      <w:r>
        <w:br/>
      </w:r>
      <w:r>
        <w:rPr>
          <w:b/>
          <w:bCs/>
        </w:rPr>
        <w:t>Failure:</w:t>
      </w:r>
      <w:r>
        <w:t xml:space="preserve"> The target becomes </w:t>
      </w:r>
      <w:r>
        <w:rPr>
          <w:b/>
          <w:bCs/>
        </w:rPr>
        <w:t>Exposed</w:t>
      </w:r>
      <w:r>
        <w:t xml:space="preserve"> (Attack Checks against it have ADV) until the end of your next turn or until the next Attack Check made against it.</w:t>
      </w:r>
    </w:p>
    <w:p w14:paraId="069295A9" w14:textId="77777777" w:rsidR="00730C0A" w:rsidRDefault="00730C0A"/>
    <w:p w14:paraId="40842F37" w14:textId="77777777" w:rsidR="00730C0A" w:rsidRDefault="00000000">
      <w:r>
        <w:rPr>
          <w:i/>
          <w:iCs/>
        </w:rPr>
        <w:t>Bless</w:t>
      </w:r>
    </w:p>
    <w:p w14:paraId="2A141B03" w14:textId="77777777" w:rsidR="00730C0A" w:rsidRDefault="00000000">
      <w:r>
        <w:rPr>
          <w:b/>
          <w:bCs/>
        </w:rPr>
        <w:t>Divination</w:t>
      </w:r>
      <w:r>
        <w:rPr>
          <w:b/>
          <w:bCs/>
        </w:rPr>
        <w:br/>
        <w:t>Cost:</w:t>
      </w:r>
      <w:r>
        <w:t xml:space="preserve"> 2 AP + 1 MP</w:t>
      </w:r>
      <w:r>
        <w:br/>
      </w:r>
      <w:r>
        <w:rPr>
          <w:b/>
          <w:bCs/>
        </w:rPr>
        <w:t>Range:</w:t>
      </w:r>
      <w:r>
        <w:t xml:space="preserve"> 5 Spaces</w:t>
      </w:r>
      <w:r>
        <w:br/>
      </w:r>
      <w:r>
        <w:rPr>
          <w:b/>
          <w:bCs/>
        </w:rPr>
        <w:t>Duration:</w:t>
      </w:r>
      <w:r>
        <w:t xml:space="preserve"> 1 minute (Concentration)</w:t>
      </w:r>
    </w:p>
    <w:p w14:paraId="605D073F" w14:textId="77777777" w:rsidR="00730C0A" w:rsidRDefault="00000000">
      <w:r>
        <w:t xml:space="preserve">Make a </w:t>
      </w:r>
      <w:r>
        <w:rPr>
          <w:b/>
          <w:bCs/>
        </w:rPr>
        <w:t>DC 10 Spell Check</w:t>
      </w:r>
      <w:r>
        <w:t>.</w:t>
      </w:r>
    </w:p>
    <w:p w14:paraId="6BEBEED3" w14:textId="77777777" w:rsidR="00730C0A" w:rsidRDefault="00000000">
      <w:pPr>
        <w:numPr>
          <w:ilvl w:val="0"/>
          <w:numId w:val="33"/>
        </w:numPr>
      </w:pPr>
      <w:r>
        <w:rPr>
          <w:b/>
          <w:bCs/>
        </w:rPr>
        <w:t>Success:</w:t>
      </w:r>
      <w:r>
        <w:t xml:space="preserve"> Bless up to </w:t>
      </w:r>
      <w:r>
        <w:rPr>
          <w:b/>
          <w:bCs/>
        </w:rPr>
        <w:t>3 creatures</w:t>
      </w:r>
      <w:r>
        <w:t xml:space="preserve"> of your choice within range.</w:t>
      </w:r>
    </w:p>
    <w:p w14:paraId="553606EB" w14:textId="77777777" w:rsidR="00730C0A" w:rsidRDefault="00000000">
      <w:pPr>
        <w:numPr>
          <w:ilvl w:val="1"/>
          <w:numId w:val="33"/>
        </w:numPr>
      </w:pPr>
      <w:r>
        <w:t xml:space="preserve">For every </w:t>
      </w:r>
      <w:r>
        <w:rPr>
          <w:b/>
          <w:bCs/>
        </w:rPr>
        <w:t>10 points</w:t>
      </w:r>
      <w:r>
        <w:t xml:space="preserve"> above the DC, bless </w:t>
      </w:r>
      <w:r>
        <w:rPr>
          <w:b/>
          <w:bCs/>
        </w:rPr>
        <w:t>+1 additional creature</w:t>
      </w:r>
      <w:r>
        <w:t>.</w:t>
      </w:r>
    </w:p>
    <w:p w14:paraId="14B43F5D" w14:textId="77777777" w:rsidR="00730C0A" w:rsidRDefault="00000000">
      <w:pPr>
        <w:numPr>
          <w:ilvl w:val="0"/>
          <w:numId w:val="33"/>
        </w:numPr>
      </w:pPr>
      <w:r>
        <w:rPr>
          <w:b/>
          <w:bCs/>
        </w:rPr>
        <w:t>Failure:</w:t>
      </w:r>
      <w:r>
        <w:t xml:space="preserve"> Bless only </w:t>
      </w:r>
      <w:r>
        <w:rPr>
          <w:b/>
          <w:bCs/>
        </w:rPr>
        <w:t>2 creatures</w:t>
      </w:r>
      <w:r>
        <w:t>.</w:t>
      </w:r>
    </w:p>
    <w:p w14:paraId="61EF8C07" w14:textId="77777777" w:rsidR="00730C0A" w:rsidRDefault="00000000">
      <w:r>
        <w:rPr>
          <w:b/>
          <w:bCs/>
        </w:rPr>
        <w:t>Effect</w:t>
      </w:r>
    </w:p>
    <w:p w14:paraId="3DDBE00E" w14:textId="77777777" w:rsidR="00730C0A" w:rsidRDefault="00000000">
      <w:r>
        <w:t xml:space="preserve">While the spell lasts, whenever a blessed target makes a </w:t>
      </w:r>
      <w:r>
        <w:rPr>
          <w:b/>
          <w:bCs/>
        </w:rPr>
        <w:t>Check</w:t>
      </w:r>
      <w:r>
        <w:t xml:space="preserve"> or </w:t>
      </w:r>
      <w:r>
        <w:rPr>
          <w:b/>
          <w:bCs/>
        </w:rPr>
        <w:t>Save</w:t>
      </w:r>
      <w:r>
        <w:t>, it can roll a d4 and add the result to the total.</w:t>
      </w:r>
    </w:p>
    <w:p w14:paraId="372F4810" w14:textId="77777777" w:rsidR="00730C0A" w:rsidRDefault="00000000">
      <w:r>
        <w:rPr>
          <w:b/>
          <w:bCs/>
        </w:rPr>
        <w:t>Mana Point Enhancements</w:t>
      </w:r>
    </w:p>
    <w:p w14:paraId="2BEC5286" w14:textId="77777777" w:rsidR="00730C0A" w:rsidRDefault="00000000">
      <w:pPr>
        <w:numPr>
          <w:ilvl w:val="0"/>
          <w:numId w:val="34"/>
        </w:numPr>
      </w:pPr>
      <w:r>
        <w:rPr>
          <w:b/>
          <w:bCs/>
        </w:rPr>
        <w:t>Targets (1 MP):</w:t>
      </w:r>
      <w:r>
        <w:t xml:space="preserve"> Increase the number of targets by </w:t>
      </w:r>
      <w:r>
        <w:rPr>
          <w:b/>
          <w:bCs/>
        </w:rPr>
        <w:t>+1</w:t>
      </w:r>
      <w:r>
        <w:t>.</w:t>
      </w:r>
    </w:p>
    <w:p w14:paraId="2426A7D0" w14:textId="77777777" w:rsidR="00730C0A" w:rsidRDefault="00000000">
      <w:pPr>
        <w:numPr>
          <w:ilvl w:val="0"/>
          <w:numId w:val="34"/>
        </w:numPr>
      </w:pPr>
      <w:r>
        <w:rPr>
          <w:b/>
          <w:bCs/>
        </w:rPr>
        <w:t>Grace (2 MP):</w:t>
      </w:r>
      <w:r>
        <w:t xml:space="preserve"> Change the die rolled from a </w:t>
      </w:r>
      <w:r>
        <w:rPr>
          <w:b/>
          <w:bCs/>
        </w:rPr>
        <w:t>d4</w:t>
      </w:r>
      <w:r>
        <w:t xml:space="preserve"> to a </w:t>
      </w:r>
      <w:r>
        <w:rPr>
          <w:b/>
          <w:bCs/>
        </w:rPr>
        <w:t>d6</w:t>
      </w:r>
      <w:r>
        <w:t>.</w:t>
      </w:r>
    </w:p>
    <w:p w14:paraId="7A0094D3" w14:textId="77777777" w:rsidR="00730C0A" w:rsidRDefault="00730C0A"/>
    <w:p w14:paraId="035A60B0" w14:textId="77777777" w:rsidR="00730C0A" w:rsidRDefault="00000000">
      <w:r>
        <w:rPr>
          <w:i/>
          <w:iCs/>
        </w:rPr>
        <w:t>Heal</w:t>
      </w:r>
    </w:p>
    <w:p w14:paraId="3D3BE122" w14:textId="77777777" w:rsidR="00730C0A" w:rsidRDefault="00000000">
      <w:r>
        <w:rPr>
          <w:b/>
          <w:bCs/>
        </w:rPr>
        <w:t>Restoration</w:t>
      </w:r>
      <w:r>
        <w:rPr>
          <w:b/>
          <w:bCs/>
        </w:rPr>
        <w:br/>
        <w:t>Cost:</w:t>
      </w:r>
      <w:r>
        <w:t xml:space="preserve"> 2 AP + 1 MP</w:t>
      </w:r>
      <w:r>
        <w:br/>
      </w:r>
      <w:r>
        <w:rPr>
          <w:b/>
          <w:bCs/>
        </w:rPr>
        <w:t>Range:</w:t>
      </w:r>
      <w:r>
        <w:t xml:space="preserve"> 10 Spaces</w:t>
      </w:r>
      <w:r>
        <w:br/>
      </w:r>
      <w:r>
        <w:rPr>
          <w:b/>
          <w:bCs/>
        </w:rPr>
        <w:t>Duration:</w:t>
      </w:r>
      <w:r>
        <w:t xml:space="preserve"> Instantaneous</w:t>
      </w:r>
    </w:p>
    <w:p w14:paraId="3D389ABC" w14:textId="77777777" w:rsidR="00730C0A" w:rsidRDefault="00000000">
      <w:r>
        <w:t xml:space="preserve">Make a </w:t>
      </w:r>
      <w:r>
        <w:rPr>
          <w:b/>
          <w:bCs/>
        </w:rPr>
        <w:t>DC 10 Spell Check</w:t>
      </w:r>
      <w:r>
        <w:t>.</w:t>
      </w:r>
    </w:p>
    <w:p w14:paraId="3F94FFC7" w14:textId="77777777" w:rsidR="00730C0A" w:rsidRDefault="00000000">
      <w:pPr>
        <w:numPr>
          <w:ilvl w:val="0"/>
          <w:numId w:val="35"/>
        </w:numPr>
      </w:pPr>
      <w:r>
        <w:rPr>
          <w:b/>
          <w:bCs/>
        </w:rPr>
        <w:t>Success:</w:t>
      </w:r>
      <w:r>
        <w:t xml:space="preserve"> Heal a creature within range for </w:t>
      </w:r>
      <w:r>
        <w:rPr>
          <w:b/>
          <w:bCs/>
        </w:rPr>
        <w:t>3 HP</w:t>
      </w:r>
      <w:r>
        <w:t>.</w:t>
      </w:r>
    </w:p>
    <w:p w14:paraId="52255B32" w14:textId="77777777" w:rsidR="00730C0A" w:rsidRDefault="00000000">
      <w:pPr>
        <w:numPr>
          <w:ilvl w:val="1"/>
          <w:numId w:val="35"/>
        </w:numPr>
      </w:pPr>
      <w:r>
        <w:t xml:space="preserve">For every </w:t>
      </w:r>
      <w:r>
        <w:rPr>
          <w:b/>
          <w:bCs/>
        </w:rPr>
        <w:t>5 points</w:t>
      </w:r>
      <w:r>
        <w:t xml:space="preserve"> above the DC, heal an additional </w:t>
      </w:r>
      <w:r>
        <w:rPr>
          <w:b/>
          <w:bCs/>
        </w:rPr>
        <w:t>+1 HP</w:t>
      </w:r>
      <w:r>
        <w:t>.</w:t>
      </w:r>
    </w:p>
    <w:p w14:paraId="7E286833" w14:textId="77777777" w:rsidR="00730C0A" w:rsidRDefault="00000000">
      <w:pPr>
        <w:numPr>
          <w:ilvl w:val="1"/>
          <w:numId w:val="35"/>
        </w:numPr>
      </w:pPr>
      <w:r>
        <w:t xml:space="preserve">On a </w:t>
      </w:r>
      <w:r>
        <w:rPr>
          <w:b/>
          <w:bCs/>
        </w:rPr>
        <w:t>Nat 20</w:t>
      </w:r>
      <w:r>
        <w:t xml:space="preserve">, heal an additional </w:t>
      </w:r>
      <w:r>
        <w:rPr>
          <w:b/>
          <w:bCs/>
        </w:rPr>
        <w:t>+2 HP</w:t>
      </w:r>
      <w:r>
        <w:t>.</w:t>
      </w:r>
    </w:p>
    <w:p w14:paraId="6F3260F7" w14:textId="77777777" w:rsidR="00730C0A" w:rsidRDefault="00000000">
      <w:pPr>
        <w:numPr>
          <w:ilvl w:val="0"/>
          <w:numId w:val="35"/>
        </w:numPr>
      </w:pPr>
      <w:r>
        <w:rPr>
          <w:b/>
          <w:bCs/>
        </w:rPr>
        <w:t>Failure:</w:t>
      </w:r>
      <w:r>
        <w:t xml:space="preserve"> Heal for only </w:t>
      </w:r>
      <w:r>
        <w:rPr>
          <w:b/>
          <w:bCs/>
        </w:rPr>
        <w:t>2 HP</w:t>
      </w:r>
      <w:r>
        <w:t>.</w:t>
      </w:r>
    </w:p>
    <w:p w14:paraId="7ABEC80E" w14:textId="77777777" w:rsidR="00730C0A" w:rsidRDefault="00000000">
      <w:r>
        <w:rPr>
          <w:b/>
          <w:bCs/>
        </w:rPr>
        <w:t>Additional Effect</w:t>
      </w:r>
    </w:p>
    <w:p w14:paraId="040DC9AF" w14:textId="77777777" w:rsidR="00730C0A" w:rsidRDefault="00000000">
      <w:r>
        <w:t xml:space="preserve">If touching the target when you cast this spell, it heals for an additional </w:t>
      </w:r>
      <w:r>
        <w:rPr>
          <w:b/>
          <w:bCs/>
        </w:rPr>
        <w:t>1 HP</w:t>
      </w:r>
      <w:r>
        <w:t>.</w:t>
      </w:r>
    </w:p>
    <w:p w14:paraId="1FFEF726" w14:textId="77777777" w:rsidR="00730C0A" w:rsidRDefault="00000000">
      <w:r>
        <w:rPr>
          <w:b/>
          <w:bCs/>
        </w:rPr>
        <w:t>Mana Point Enhancements</w:t>
      </w:r>
    </w:p>
    <w:p w14:paraId="135C259A" w14:textId="77777777" w:rsidR="00730C0A" w:rsidRDefault="00000000">
      <w:pPr>
        <w:numPr>
          <w:ilvl w:val="0"/>
          <w:numId w:val="36"/>
        </w:numPr>
      </w:pPr>
      <w:r>
        <w:rPr>
          <w:b/>
          <w:bCs/>
        </w:rPr>
        <w:t>Quick Heal (1 MP):</w:t>
      </w:r>
      <w:r>
        <w:t xml:space="preserve"> Reduce the AP cost by </w:t>
      </w:r>
      <w:r>
        <w:rPr>
          <w:b/>
          <w:bCs/>
        </w:rPr>
        <w:t>1 AP</w:t>
      </w:r>
      <w:r>
        <w:t>.</w:t>
      </w:r>
    </w:p>
    <w:p w14:paraId="511B52A5" w14:textId="77777777" w:rsidR="00730C0A" w:rsidRDefault="00000000">
      <w:r>
        <w:rPr>
          <w:b/>
          <w:bCs/>
        </w:rPr>
        <w:t>Bolster:</w:t>
      </w:r>
      <w:r>
        <w:t xml:space="preserve"> Spend </w:t>
      </w:r>
      <w:r>
        <w:rPr>
          <w:b/>
          <w:bCs/>
        </w:rPr>
        <w:t>1 MP</w:t>
      </w:r>
      <w:r>
        <w:t xml:space="preserve"> to increase healing by </w:t>
      </w:r>
      <w:r>
        <w:rPr>
          <w:b/>
          <w:bCs/>
        </w:rPr>
        <w:t>+3 HP</w:t>
      </w:r>
      <w:r>
        <w:t xml:space="preserve"> for each MP spent.</w:t>
      </w:r>
    </w:p>
    <w:sectPr w:rsidR="00730C0A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7C9E" w14:textId="77777777" w:rsidR="00FA452F" w:rsidRDefault="00FA452F">
      <w:pPr>
        <w:spacing w:after="0" w:line="240" w:lineRule="auto"/>
      </w:pPr>
      <w:r>
        <w:separator/>
      </w:r>
    </w:p>
  </w:endnote>
  <w:endnote w:type="continuationSeparator" w:id="0">
    <w:p w14:paraId="58177389" w14:textId="77777777" w:rsidR="00FA452F" w:rsidRDefault="00FA4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DB85E" w14:textId="77777777" w:rsidR="00FA452F" w:rsidRDefault="00FA452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A506106" w14:textId="77777777" w:rsidR="00FA452F" w:rsidRDefault="00FA4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C68"/>
    <w:multiLevelType w:val="multilevel"/>
    <w:tmpl w:val="16AE619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45E2D44"/>
    <w:multiLevelType w:val="multilevel"/>
    <w:tmpl w:val="9322FBC8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504219F"/>
    <w:multiLevelType w:val="multilevel"/>
    <w:tmpl w:val="24D0A8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ABC72E5"/>
    <w:multiLevelType w:val="multilevel"/>
    <w:tmpl w:val="F3D4AF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10F70DBF"/>
    <w:multiLevelType w:val="multilevel"/>
    <w:tmpl w:val="2324689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3597B7C"/>
    <w:multiLevelType w:val="multilevel"/>
    <w:tmpl w:val="2E3AD0D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6515B38"/>
    <w:multiLevelType w:val="multilevel"/>
    <w:tmpl w:val="8EE2FDA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1A7A650F"/>
    <w:multiLevelType w:val="multilevel"/>
    <w:tmpl w:val="60261DD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1B0715F1"/>
    <w:multiLevelType w:val="multilevel"/>
    <w:tmpl w:val="D542D9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1BCA53F4"/>
    <w:multiLevelType w:val="multilevel"/>
    <w:tmpl w:val="14BE253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1D13274D"/>
    <w:multiLevelType w:val="multilevel"/>
    <w:tmpl w:val="CFCAFD00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1F8278AC"/>
    <w:multiLevelType w:val="multilevel"/>
    <w:tmpl w:val="70026AAC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22293775"/>
    <w:multiLevelType w:val="multilevel"/>
    <w:tmpl w:val="9D7288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2C9A5CB2"/>
    <w:multiLevelType w:val="multilevel"/>
    <w:tmpl w:val="E0465AF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2E507F96"/>
    <w:multiLevelType w:val="multilevel"/>
    <w:tmpl w:val="CB1CA28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35444241"/>
    <w:multiLevelType w:val="multilevel"/>
    <w:tmpl w:val="0D0A859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3D2B62F8"/>
    <w:multiLevelType w:val="multilevel"/>
    <w:tmpl w:val="037AB5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42893A3B"/>
    <w:multiLevelType w:val="multilevel"/>
    <w:tmpl w:val="379E38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46C23CCE"/>
    <w:multiLevelType w:val="multilevel"/>
    <w:tmpl w:val="C42EC8C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4D83533D"/>
    <w:multiLevelType w:val="multilevel"/>
    <w:tmpl w:val="116CD12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4E665B5F"/>
    <w:multiLevelType w:val="multilevel"/>
    <w:tmpl w:val="3C0AA1B2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4F5A7929"/>
    <w:multiLevelType w:val="multilevel"/>
    <w:tmpl w:val="DE5AAC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4FC61CAF"/>
    <w:multiLevelType w:val="multilevel"/>
    <w:tmpl w:val="41D031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5126623C"/>
    <w:multiLevelType w:val="multilevel"/>
    <w:tmpl w:val="B858BB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4" w15:restartNumberingAfterBreak="0">
    <w:nsid w:val="52A24F12"/>
    <w:multiLevelType w:val="multilevel"/>
    <w:tmpl w:val="5E06A3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5F0C27B0"/>
    <w:multiLevelType w:val="multilevel"/>
    <w:tmpl w:val="87926BB0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6" w15:restartNumberingAfterBreak="0">
    <w:nsid w:val="5F255B5A"/>
    <w:multiLevelType w:val="multilevel"/>
    <w:tmpl w:val="B810B96A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63435351"/>
    <w:multiLevelType w:val="multilevel"/>
    <w:tmpl w:val="45D0B61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63573BC4"/>
    <w:multiLevelType w:val="multilevel"/>
    <w:tmpl w:val="F7A8A22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9" w15:restartNumberingAfterBreak="0">
    <w:nsid w:val="63F904F6"/>
    <w:multiLevelType w:val="multilevel"/>
    <w:tmpl w:val="0744080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0" w15:restartNumberingAfterBreak="0">
    <w:nsid w:val="643B6A30"/>
    <w:multiLevelType w:val="multilevel"/>
    <w:tmpl w:val="255ECC6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1" w15:restartNumberingAfterBreak="0">
    <w:nsid w:val="6D5642B8"/>
    <w:multiLevelType w:val="multilevel"/>
    <w:tmpl w:val="B7EE957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753C43DD"/>
    <w:multiLevelType w:val="multilevel"/>
    <w:tmpl w:val="643A5AD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3" w15:restartNumberingAfterBreak="0">
    <w:nsid w:val="77A425D7"/>
    <w:multiLevelType w:val="multilevel"/>
    <w:tmpl w:val="BB52E99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4" w15:restartNumberingAfterBreak="0">
    <w:nsid w:val="79AC7F90"/>
    <w:multiLevelType w:val="multilevel"/>
    <w:tmpl w:val="F8D81D1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5" w15:restartNumberingAfterBreak="0">
    <w:nsid w:val="7E1946A8"/>
    <w:multiLevelType w:val="multilevel"/>
    <w:tmpl w:val="ABC6774C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481843246">
    <w:abstractNumId w:val="3"/>
  </w:num>
  <w:num w:numId="2" w16cid:durableId="1102723838">
    <w:abstractNumId w:val="14"/>
  </w:num>
  <w:num w:numId="3" w16cid:durableId="2112629644">
    <w:abstractNumId w:val="7"/>
  </w:num>
  <w:num w:numId="4" w16cid:durableId="1212763296">
    <w:abstractNumId w:val="13"/>
  </w:num>
  <w:num w:numId="5" w16cid:durableId="1492714098">
    <w:abstractNumId w:val="10"/>
  </w:num>
  <w:num w:numId="6" w16cid:durableId="2043937619">
    <w:abstractNumId w:val="1"/>
  </w:num>
  <w:num w:numId="7" w16cid:durableId="1407150426">
    <w:abstractNumId w:val="20"/>
  </w:num>
  <w:num w:numId="8" w16cid:durableId="625355373">
    <w:abstractNumId w:val="22"/>
  </w:num>
  <w:num w:numId="9" w16cid:durableId="215090485">
    <w:abstractNumId w:val="35"/>
  </w:num>
  <w:num w:numId="10" w16cid:durableId="1614552390">
    <w:abstractNumId w:val="26"/>
  </w:num>
  <w:num w:numId="11" w16cid:durableId="1958675000">
    <w:abstractNumId w:val="0"/>
  </w:num>
  <w:num w:numId="12" w16cid:durableId="1346056727">
    <w:abstractNumId w:val="25"/>
  </w:num>
  <w:num w:numId="13" w16cid:durableId="1457262541">
    <w:abstractNumId w:val="11"/>
  </w:num>
  <w:num w:numId="14" w16cid:durableId="1912546256">
    <w:abstractNumId w:val="9"/>
  </w:num>
  <w:num w:numId="15" w16cid:durableId="774593447">
    <w:abstractNumId w:val="29"/>
  </w:num>
  <w:num w:numId="16" w16cid:durableId="1677882267">
    <w:abstractNumId w:val="18"/>
  </w:num>
  <w:num w:numId="17" w16cid:durableId="1531528229">
    <w:abstractNumId w:val="8"/>
  </w:num>
  <w:num w:numId="18" w16cid:durableId="330304827">
    <w:abstractNumId w:val="2"/>
  </w:num>
  <w:num w:numId="19" w16cid:durableId="38895192">
    <w:abstractNumId w:val="19"/>
  </w:num>
  <w:num w:numId="20" w16cid:durableId="412363094">
    <w:abstractNumId w:val="4"/>
  </w:num>
  <w:num w:numId="21" w16cid:durableId="922840890">
    <w:abstractNumId w:val="24"/>
  </w:num>
  <w:num w:numId="22" w16cid:durableId="1308588734">
    <w:abstractNumId w:val="31"/>
  </w:num>
  <w:num w:numId="23" w16cid:durableId="619654616">
    <w:abstractNumId w:val="16"/>
  </w:num>
  <w:num w:numId="24" w16cid:durableId="1966351455">
    <w:abstractNumId w:val="27"/>
  </w:num>
  <w:num w:numId="25" w16cid:durableId="523178617">
    <w:abstractNumId w:val="28"/>
  </w:num>
  <w:num w:numId="26" w16cid:durableId="1765345943">
    <w:abstractNumId w:val="30"/>
  </w:num>
  <w:num w:numId="27" w16cid:durableId="1708289883">
    <w:abstractNumId w:val="5"/>
  </w:num>
  <w:num w:numId="28" w16cid:durableId="1447775921">
    <w:abstractNumId w:val="17"/>
  </w:num>
  <w:num w:numId="29" w16cid:durableId="415053004">
    <w:abstractNumId w:val="23"/>
  </w:num>
  <w:num w:numId="30" w16cid:durableId="1790388912">
    <w:abstractNumId w:val="33"/>
  </w:num>
  <w:num w:numId="31" w16cid:durableId="515922407">
    <w:abstractNumId w:val="32"/>
  </w:num>
  <w:num w:numId="32" w16cid:durableId="923493965">
    <w:abstractNumId w:val="34"/>
  </w:num>
  <w:num w:numId="33" w16cid:durableId="939990915">
    <w:abstractNumId w:val="12"/>
  </w:num>
  <w:num w:numId="34" w16cid:durableId="453866859">
    <w:abstractNumId w:val="6"/>
  </w:num>
  <w:num w:numId="35" w16cid:durableId="1333069532">
    <w:abstractNumId w:val="21"/>
  </w:num>
  <w:num w:numId="36" w16cid:durableId="9052603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30C0A"/>
    <w:rsid w:val="001D2EDB"/>
    <w:rsid w:val="00730C0A"/>
    <w:rsid w:val="00B93BDF"/>
    <w:rsid w:val="00FA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BCF3"/>
  <w15:docId w15:val="{F146513E-5877-4F49-8FE6-9CB70E9E1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1418</Words>
  <Characters>8086</Characters>
  <Application>Microsoft Office Word</Application>
  <DocSecurity>0</DocSecurity>
  <Lines>67</Lines>
  <Paragraphs>18</Paragraphs>
  <ScaleCrop>false</ScaleCrop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Brown</dc:creator>
  <dc:description/>
  <cp:lastModifiedBy>Brandon Brown</cp:lastModifiedBy>
  <cp:revision>2</cp:revision>
  <dcterms:created xsi:type="dcterms:W3CDTF">2025-11-13T20:43:00Z</dcterms:created>
  <dcterms:modified xsi:type="dcterms:W3CDTF">2025-11-13T20:43:00Z</dcterms:modified>
</cp:coreProperties>
</file>